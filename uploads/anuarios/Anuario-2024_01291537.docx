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harts/chart21.xml" ContentType="application/vnd.openxmlformats-officedocument.drawingml.chart+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97A5B8F" w14:textId="77777777" w:rsidR="00220B9B" w:rsidRPr="00432F19" w:rsidRDefault="007766B6" w:rsidP="00220B9B">
      <w:pPr>
        <w:rPr>
          <w:lang w:val="es-PE"/>
        </w:rPr>
      </w:pPr>
      <w:r w:rsidRPr="00432F19">
        <w:rPr>
          <w:noProof/>
          <w:lang w:val="es-PE"/>
        </w:rPr>
        <w:drawing>
          <wp:anchor distT="0" distB="0" distL="114300" distR="114300" simplePos="0" relativeHeight="251712512" behindDoc="1" locked="1" layoutInCell="1" allowOverlap="1" wp14:anchorId="5C337D6B" wp14:editId="3E5F6017">
            <wp:simplePos x="0" y="0"/>
            <wp:positionH relativeFrom="column">
              <wp:posOffset>-685800</wp:posOffset>
            </wp:positionH>
            <wp:positionV relativeFrom="paragraph">
              <wp:posOffset>-631190</wp:posOffset>
            </wp:positionV>
            <wp:extent cx="7772400" cy="7772400"/>
            <wp:effectExtent l="0" t="0" r="0" b="0"/>
            <wp:wrapNone/>
            <wp:docPr id="2" name="Group 2">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Group">
                <wp:wgp>
                  <wp:cNvGrpSpPr/>
                  <wp:grpSpPr>
                    <a:xfrm>
                      <a:off x="0" y="0"/>
                      <a:ext cx="7772400" cy="7772400"/>
                      <a:chOff x="0" y="0"/>
                      <a:chExt cx="7772400" cy="7773670"/>
                    </a:xfrm>
                  </wp:grpSpPr>
                  <wp:wsp>
                    <wp:cNvPr id="1" name="Rectangle 1">
                      <a:extLst>
                        <a:ext uri="{C183D7F6-B498-43B3-948B-1728B52AA6E4}">
                          <adec:decorative xmlns:adec="http://schemas.microsoft.com/office/drawing/2017/decorative" val="1"/>
                        </a:ext>
                      </a:extLst>
                    </wp:cNvPr>
                    <wp:cNvSpPr/>
                    <wp:spPr>
                      <a:xfrm>
                        <a:off x="0" y="22860"/>
                        <a:ext cx="7772400" cy="7750175"/>
                      </a:xfrm>
                      <a:prstGeom prst="rect">
                        <a:avLst/>
                      </a:prstGeom>
                      <a:solidFill>
                        <a:schemeClr val="accent1"/>
                      </a:solidFill>
                      <a:ln>
                        <a:noFill/>
                      </a:ln>
                    </wp:spPr>
                    <wp:style>
                      <a:lnRef idx="2">
                        <a:schemeClr val="accent1">
                          <a:shade val="50%"/>
                        </a:schemeClr>
                      </a:lnRef>
                      <a:fillRef idx="1">
                        <a:schemeClr val="accent1"/>
                      </a:fillRef>
                      <a:effectRef idx="0">
                        <a:schemeClr val="accent1"/>
                      </a:effectRef>
                      <a:fontRef idx="minor">
                        <a:schemeClr val="lt1"/>
                      </a:fontRef>
                    </wp:style>
                    <wp:txbx>
                      <wne:txbxContent>
                        <w:p w14:paraId="5149C4F2" w14:textId="77777777" w:rsidR="004E5762" w:rsidRPr="0006324A" w:rsidRDefault="004E5762" w:rsidP="00220B9B"/>
                      </wne:txbxContent>
                    </wp:txbx>
                    <wp:bodyPr rot="0" spcFirstLastPara="0" vertOverflow="overflow" horzOverflow="overflow" vert="horz" wrap="square" lIns="91440" tIns="45720" rIns="91440" bIns="45720" numCol="1" spcCol="0" rtlCol="0" fromWordArt="0" anchor="b" anchorCtr="0" forceAA="0" compatLnSpc="1">
                      <a:prstTxWarp prst="textNoShape">
                        <a:avLst/>
                      </a:prstTxWarp>
                      <a:noAutofit/>
                    </wp:bodyPr>
                  </wp:wsp>
                  <wp:wsp>
                    <wp:cNvPr id="3" name="Rectangle 3">
                      <a:extLst>
                        <a:ext uri="{C183D7F6-B498-43B3-948B-1728B52AA6E4}">
                          <adec:decorative xmlns:adec="http://schemas.microsoft.com/office/drawing/2017/decorative" val="1"/>
                        </a:ext>
                      </a:extLst>
                    </wp:cNvPr>
                    <wp:cNvSpPr/>
                    <wp:spPr>
                      <a:xfrm>
                        <a:off x="0" y="5158740"/>
                        <a:ext cx="464185" cy="2614930"/>
                      </a:xfrm>
                      <a:prstGeom prst="rect">
                        <a:avLst/>
                      </a:prstGeom>
                      <a:solidFill>
                        <a:srgbClr val="F2F2F2">
                          <a:alpha val="50.196%"/>
                        </a:srgbClr>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pic:pic xmlns:pic="http://purl.oclc.org/ooxml/drawingml/picture">
                    <pic:nvPicPr>
                      <pic:cNvPr id="4" name="Picture 4"/>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772400" cy="5160645"/>
                      </a:xfrm>
                      <a:prstGeom prst="rect">
                        <a:avLst/>
                      </a:prstGeom>
                      <a:ln>
                        <a:noFill/>
                      </a:ln>
                      <a:extLst>
                        <a:ext uri="{53640926-AAD7-44D8-BBD7-CCE9431645EC}">
                          <a14:shadowObscured xmlns:a14="http://schemas.microsoft.com/office/drawing/2010/main"/>
                        </a:ext>
                      </a:extLst>
                    </pic:spPr>
                  </pic:pic>
                </wp:wgp>
              </a:graphicData>
            </a:graphic>
            <wp14:sizeRelV relativeFrom="margin">
              <wp14:pctHeight>0%</wp14:pctHeight>
            </wp14:sizeRelV>
          </wp:anchor>
        </w:drawing>
      </w:r>
    </w:p>
    <w:tbl>
      <w:tblPr>
        <w:tblW w:w="0pt" w:type="dxa"/>
        <w:tblCellMar>
          <w:start w:w="0pt" w:type="dxa"/>
          <w:end w:w="0pt" w:type="dxa"/>
        </w:tblCellMar>
        <w:tblLook w:firstRow="1" w:lastRow="0" w:firstColumn="1" w:lastColumn="0" w:noHBand="0" w:noVBand="1"/>
      </w:tblPr>
      <w:tblGrid>
        <w:gridCol w:w="7652"/>
        <w:gridCol w:w="2428"/>
      </w:tblGrid>
      <w:tr w:rsidR="00FF2BC5" w:rsidRPr="00432F19" w14:paraId="5145D87E" w14:textId="77777777" w:rsidTr="00D528B9">
        <w:trPr>
          <w:trHeight w:val="3168"/>
        </w:trPr>
        <w:tc>
          <w:tcPr>
            <w:tcW w:w="382.75pt" w:type="dxa"/>
            <w:tcMar>
              <w:top w:w="360pt" w:type="dxa"/>
            </w:tcMar>
            <w:vAlign w:val="bottom"/>
          </w:tcPr>
          <w:p w14:paraId="06172B56" w14:textId="4AAFB36C" w:rsidR="00FF2BC5" w:rsidRPr="00432F19" w:rsidRDefault="00432F19" w:rsidP="00D528B9">
            <w:pPr>
              <w:pStyle w:val="Title"/>
              <w:rPr>
                <w:lang w:val="es-PE"/>
              </w:rPr>
            </w:pPr>
            <w:r w:rsidRPr="00432F19">
              <w:rPr>
                <w:lang w:val="es-PE"/>
              </w:rPr>
              <w:t xml:space="preserve">Anuario </w:t>
            </w:r>
            <w:r>
              <w:rPr>
                <w:lang w:val="es-PE"/>
              </w:rPr>
              <w:t>E</w:t>
            </w:r>
            <w:r w:rsidRPr="00432F19">
              <w:rPr>
                <w:lang w:val="es-PE"/>
              </w:rPr>
              <w:t>stad</w:t>
            </w:r>
            <w:r>
              <w:rPr>
                <w:lang w:val="es-PE"/>
              </w:rPr>
              <w:t>ís</w:t>
            </w:r>
            <w:r w:rsidRPr="00432F19">
              <w:rPr>
                <w:lang w:val="es-PE"/>
              </w:rPr>
              <w:t xml:space="preserve">tico </w:t>
            </w:r>
            <w:r>
              <w:rPr>
                <w:lang w:val="es-PE"/>
              </w:rPr>
              <w:t>A</w:t>
            </w:r>
            <w:r w:rsidRPr="00432F19">
              <w:rPr>
                <w:lang w:val="es-PE"/>
              </w:rPr>
              <w:t>mbiental</w:t>
            </w:r>
            <w:r w:rsidR="00D528B9" w:rsidRPr="00432F19">
              <w:rPr>
                <w:lang w:val="es-PE"/>
              </w:rPr>
              <w:t xml:space="preserve"> </w:t>
            </w:r>
          </w:p>
          <w:p w14:paraId="41E62E6E" w14:textId="03AEEA7C" w:rsidR="00FF2BC5" w:rsidRPr="00432F19" w:rsidRDefault="00432F19" w:rsidP="00D528B9">
            <w:pPr>
              <w:pStyle w:val="Subtitle"/>
              <w:rPr>
                <w:lang w:val="es-PE"/>
              </w:rPr>
            </w:pPr>
            <w:r>
              <w:rPr>
                <w:lang w:val="es-PE"/>
              </w:rPr>
              <w:t>2024</w:t>
            </w:r>
          </w:p>
        </w:tc>
        <w:tc>
          <w:tcPr>
            <w:tcW w:w="121.55pt" w:type="dxa"/>
          </w:tcPr>
          <w:p w14:paraId="36901A18" w14:textId="77777777" w:rsidR="00FF2BC5" w:rsidRPr="00432F19" w:rsidRDefault="00FF2BC5" w:rsidP="00220B9B">
            <w:pPr>
              <w:pStyle w:val="Title"/>
              <w:rPr>
                <w:lang w:val="es-PE"/>
              </w:rPr>
            </w:pPr>
          </w:p>
        </w:tc>
      </w:tr>
      <w:tr w:rsidR="00FF2BC5" w:rsidRPr="00432F19" w14:paraId="2F91FE09" w14:textId="77777777" w:rsidTr="00FF2BC5">
        <w:tc>
          <w:tcPr>
            <w:tcW w:w="382.75pt" w:type="dxa"/>
            <w:tcMar>
              <w:top w:w="22.70pt" w:type="dxa"/>
            </w:tcMar>
          </w:tcPr>
          <w:p w14:paraId="7F8F4870" w14:textId="77777777" w:rsidR="00FF2BC5" w:rsidRPr="00C057E6" w:rsidRDefault="00000000" w:rsidP="00D528B9">
            <w:pPr>
              <w:pStyle w:val="Introduction"/>
            </w:pPr>
            <w:sdt>
              <w:sdtPr>
                <w:rPr>
                  <w:lang w:val="es-PE"/>
                </w:rPr>
                <w:id w:val="-105817026"/>
                <w:placeholder>
                  <w:docPart w:val="146D13CA39724F32B5E0AD6B965682CA"/>
                </w:placeholder>
                <w:temporary/>
                <w:showingPlcHdr/>
                <w15:appearance w15:val="hidden"/>
              </w:sdtPr>
              <w:sdtContent>
                <w:r w:rsidR="00FF2BC5" w:rsidRPr="00432F19">
                  <w:rPr>
                    <w:lang w:val="es-PE"/>
                  </w:rPr>
                  <w:t>Lorem ipsum dolor sit amet, consectetur adipiscing elit. Etiam aliquet eu mi quis lacinia. Ut fermentum a magna ut eleifend.</w:t>
                </w:r>
              </w:sdtContent>
            </w:sdt>
          </w:p>
          <w:p w14:paraId="36DAFBC1" w14:textId="77777777" w:rsidR="00FF2BC5" w:rsidRPr="00C057E6" w:rsidRDefault="00000000" w:rsidP="00D528B9">
            <w:pPr>
              <w:pStyle w:val="Author"/>
            </w:pPr>
            <w:sdt>
              <w:sdtPr>
                <w:rPr>
                  <w:lang w:val="es-PE"/>
                </w:rPr>
                <w:id w:val="-517312505"/>
                <w:placeholder>
                  <w:docPart w:val="112B2876F51E4CC5A8ED0E46DDDB080E"/>
                </w:placeholder>
                <w:temporary/>
                <w:showingPlcHdr/>
                <w15:appearance w15:val="hidden"/>
              </w:sdtPr>
              <w:sdtContent>
                <w:r w:rsidR="00FF2BC5" w:rsidRPr="00432F19">
                  <w:rPr>
                    <w:lang w:val="es-PE"/>
                  </w:rPr>
                  <w:t xml:space="preserve">By </w:t>
                </w:r>
                <w:r w:rsidR="00FF2BC5" w:rsidRPr="00432F19">
                  <w:rPr>
                    <w:noProof/>
                    <w:lang w:val="es-PE"/>
                  </w:rPr>
                  <w:t>Mirjam Nilsson</w:t>
                </w:r>
                <w:r w:rsidR="00FF2BC5" w:rsidRPr="00432F19">
                  <w:rPr>
                    <w:lang w:val="es-PE"/>
                  </w:rPr>
                  <w:t>, Bellows College, September 20YY</w:t>
                </w:r>
              </w:sdtContent>
            </w:sdt>
          </w:p>
        </w:tc>
        <w:tc>
          <w:tcPr>
            <w:tcW w:w="121.55pt" w:type="dxa"/>
          </w:tcPr>
          <w:p w14:paraId="09F8F9C0" w14:textId="77777777" w:rsidR="00FF2BC5" w:rsidRPr="00C057E6" w:rsidRDefault="00FF2BC5" w:rsidP="00FF2BC5"/>
        </w:tc>
      </w:tr>
    </w:tbl>
    <w:p w14:paraId="0ECB7D75" w14:textId="77777777" w:rsidR="00220B9B" w:rsidRPr="00C057E6" w:rsidRDefault="00220B9B" w:rsidP="00220B9B"/>
    <w:p w14:paraId="2F98B158" w14:textId="77777777" w:rsidR="007766B6" w:rsidRPr="00C057E6" w:rsidRDefault="007766B6" w:rsidP="00220B9B">
      <w:pPr>
        <w:sectPr w:rsidR="007766B6" w:rsidRPr="00C057E6" w:rsidSect="00580F93">
          <w:type w:val="continuous"/>
          <w:pgSz w:w="612pt" w:h="792pt" w:code="1"/>
          <w:pgMar w:top="49.70pt" w:right="54pt" w:bottom="36pt" w:left="54pt" w:header="35.30pt" w:footer="35.30pt" w:gutter="0pt"/>
          <w:cols w:space="42.55pt"/>
          <w:docGrid w:linePitch="360"/>
        </w:sectPr>
      </w:pP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Condiciones y calidad ambiental</w:t>
      </w: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Recursos ambientales y su uso</w:t>
      </w: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Residuos</w:t>
      </w: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Eventos extremos y desastres</w:t>
      </w: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Asentamientos humanos y salud ambiental</w:t>
      </w: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Protección, Gestión y Participación/Acción Ambiental</w:t>
      </w:r>
    </w:p>
    <w:p w14:paraId="181FCFDC" w14:textId="77777777" w:rsidR="004259C3" w:rsidRPr="004259C3" w:rsidRDefault="004259C3" w:rsidP="00220B9B">
      <w:pPr>
        <w:rPr>
          <w:rFonts w:ascii="Roboto Mono" w:eastAsia="Times New Roman" w:hAnsi="Roboto Mono" w:cs="Times New Roman"/>
          <w:color w:val="auto"/>
          <w:sz w:val="20"/>
          <w:szCs w:val="20"/>
          <w:lang w:val="es-PE"/>
        </w:rPr>
      </w:pPr>
    </w:p>
    <w:p w14:paraId="07BE30F5" w14:textId="25DB688F" w:rsidR="00362631" w:rsidRDefault="0001041F" w:rsidP="00E66C06">
      <w:pPr>
        <w:pStyle w:val="Author"/>
        <w:numPr>
          <w:ilvl w:val="0"/>
          <w:numId w:val="6"/>
        </w:numPr>
        <w:rPr>
          <w:lang w:val="es-PE"/>
        </w:rPr>
      </w:pPr>
      <w:r>
        <w:rPr>
          <w:lang w:val="es-PE"/>
        </w:rPr>
        <w:t>Indicador 1</w:t>
      </w:r>
    </w:p>
    <w:p w14:paraId="07BE30F5" w14:textId="25DB688F" w:rsidR="00362631" w:rsidRDefault="0001041F" w:rsidP="00E66C06">
      <w:pPr>
        <w:pStyle w:val="Author"/>
        <w:numPr>
          <w:ilvl w:val="0"/>
          <w:numId w:val="6"/>
        </w:numPr>
        <w:rPr>
          <w:lang w:val="es-PE"/>
        </w:rPr>
      </w:pPr>
      <w:r>
        <w:rPr>
          <w:lang w:val="es-PE"/>
        </w:rPr>
        <w:t>Indicador 2</w:t>
      </w:r>
    </w:p>
    <w:p w14:paraId="07BE30F5" w14:textId="25DB688F" w:rsidR="00362631" w:rsidRDefault="0001041F" w:rsidP="00E66C06">
      <w:pPr>
        <w:pStyle w:val="Author"/>
        <w:numPr>
          <w:ilvl w:val="0"/>
          <w:numId w:val="6"/>
        </w:numPr>
        <w:rPr>
          <w:lang w:val="es-PE"/>
        </w:rPr>
      </w:pPr>
      <w:r>
        <w:rPr>
          <w:lang w:val="es-PE"/>
        </w:rPr>
        <w:t>Indicador 3</w:t>
      </w:r>
    </w:p>
    <w:p w14:paraId="5ADF794B" w14:textId="77777777" w:rsidR="004259C3" w:rsidRDefault="004259C3" w:rsidP="00220B9B">
      <w:pPr>
        <w:rPr>
          <w:lang w:val="es-ES"/>
        </w:rPr>
      </w:pPr>
    </w:p>
    <w:p w14:paraId="26FC2C04" w14:textId="64B9306E" w:rsidR="004259C3" w:rsidRDefault="004259C3" w:rsidP="00220B9B">
      <w:pPr>
        <w:rPr>
          <w:lang w:val="es-ES"/>
        </w:rPr>
      </w:pPr>
      <w:r w:rsidRPr="004259C3">
        <w:rPr>
          <w:highlight w:val="yellow"/>
          <w:lang w:val="es-ES"/>
        </w:rPr>
        <w:t>Gráfico</w:t>
      </w:r>
    </w:p>
    <w:p>
      <w:r>
        <w:drawing>
          <wp:inline>
            <wp:extent cx="2286000" cy="1828800"/>
            <wp:docPr id="21" name="Chart21"/>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C228136" w14:textId="77777777" w:rsidR="00DD0426" w:rsidRDefault="00DD0426" w:rsidP="00220B9B">
      <w:pPr>
        <w:rPr>
          <w:lang w:val="es-PE"/>
        </w:rPr>
      </w:pPr>
    </w:p>
    <w:p w14:paraId="5F6AA7E2" w14:textId="77777777" w:rsidR="00DD0426" w:rsidRDefault="00DD0426" w:rsidP="00220B9B">
      <w:pPr>
        <w:rPr>
          <w:lang w:val="es-PE"/>
        </w:rPr>
      </w:pPr>
    </w:p>
    <w:p w14:paraId="2F74BA05" w14:textId="77777777" w:rsidR="00DD0426" w:rsidRDefault="00DD0426" w:rsidP="00220B9B">
      <w:pPr>
        <w:rPr>
          <w:lang w:val="es-PE"/>
        </w:rPr>
      </w:pPr>
    </w:p>
    <w:p w14:paraId="287FCC52" w14:textId="77777777" w:rsidR="00DD0426" w:rsidRDefault="00DD0426" w:rsidP="00220B9B">
      <w:pPr>
        <w:rPr>
          <w:lang w:val="es-PE"/>
        </w:rPr>
      </w:pPr>
    </w:p>
    <w:p w14:paraId="0366EEF9" w14:textId="77777777" w:rsidR="00DD0426" w:rsidRDefault="00DD0426" w:rsidP="00220B9B">
      <w:pPr>
        <w:rPr>
          <w:lang w:val="es-PE"/>
        </w:rPr>
      </w:pPr>
    </w:p>
    <w:p w14:paraId="3F43F41D" w14:textId="77777777" w:rsidR="00DD0426" w:rsidRDefault="00DD0426" w:rsidP="00220B9B">
      <w:pPr>
        <w:rPr>
          <w:lang w:val="es-PE"/>
        </w:rPr>
      </w:pPr>
    </w:p>
    <w:p w14:paraId="404CE045" w14:textId="14780808" w:rsidR="00DD0426" w:rsidRPr="00B6529C" w:rsidRDefault="00DD0426" w:rsidP="00220B9B">
      <w:pPr>
        <w:rPr>
          <w:lang w:val="es-ES"/>
        </w:rPr>
        <w:sectPr w:rsidR="00DD0426" w:rsidRPr="00B6529C" w:rsidSect="00580F93">
          <w:pgSz w:w="612pt" w:h="792pt" w:code="1"/>
          <w:pgMar w:top="49.70pt" w:right="54pt" w:bottom="36pt" w:left="54pt" w:header="35.30pt" w:footer="35.30pt" w:gutter="0pt"/>
          <w:cols w:space="42.55pt"/>
          <w:docGrid w:linePitch="360"/>
        </w:sectPr>
      </w:pPr>
    </w:p>
    <w:p w14:paraId="60449327" w14:textId="77777777" w:rsidR="00B31872" w:rsidRPr="00B6529C" w:rsidRDefault="00B31872" w:rsidP="00220B9B">
      <w:pPr>
        <w:rPr>
          <w:lang w:val="es-ES"/>
        </w:rPr>
      </w:pPr>
      <w:r w:rsidRPr="00432F19">
        <w:rPr>
          <w:noProof/>
          <w:lang w:val="es-PE"/>
        </w:rPr>
        <w:lastRenderedPageBreak/>
        <w:drawing>
          <wp:anchor distT="0" distB="0" distL="114300" distR="114300" simplePos="0" relativeHeight="251700224" behindDoc="1" locked="1" layoutInCell="1" allowOverlap="1" wp14:anchorId="6BF6339C" wp14:editId="5F26DF08">
            <wp:simplePos x="0" y="0"/>
            <wp:positionH relativeFrom="column">
              <wp:posOffset>-674370</wp:posOffset>
            </wp:positionH>
            <wp:positionV relativeFrom="line">
              <wp:posOffset>-683895</wp:posOffset>
            </wp:positionV>
            <wp:extent cx="7801200" cy="7783200"/>
            <wp:effectExtent l="0" t="0" r="9525" b="8255"/>
            <wp:wrapNone/>
            <wp:docPr id="29" name="Group 29">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Group">
                <wp:wgp>
                  <wp:cNvGrpSpPr/>
                  <wp:grpSpPr>
                    <a:xfrm>
                      <a:off x="0" y="0"/>
                      <a:ext cx="7801200" cy="7783200"/>
                      <a:chOff x="28575" y="152400"/>
                      <a:chExt cx="7800975" cy="7783200"/>
                    </a:xfrm>
                  </wp:grpSpPr>
                  <wp:wsp>
                    <wp:cNvPr id="11" name="Rectangle 11">
                      <a:extLst>
                        <a:ext uri="{C183D7F6-B498-43B3-948B-1728B52AA6E4}">
                          <adec:decorative xmlns:adec="http://schemas.microsoft.com/office/drawing/2017/decorative" val="1"/>
                        </a:ext>
                      </a:extLst>
                    </wp:cNvPr>
                    <wp:cNvSpPr/>
                    <wp:spPr>
                      <a:xfrm>
                        <a:off x="28575" y="152400"/>
                        <a:ext cx="7772400" cy="7750175"/>
                      </a:xfrm>
                      <a:prstGeom prst="rect">
                        <a:avLst/>
                      </a:prstGeom>
                      <a:solidFill>
                        <a:schemeClr val="accent5"/>
                      </a:solidFill>
                      <a:ln>
                        <a:noFill/>
                      </a:ln>
                    </wp:spPr>
                    <wp:style>
                      <a:lnRef idx="2">
                        <a:schemeClr val="accent1">
                          <a:shade val="50%"/>
                        </a:schemeClr>
                      </a:lnRef>
                      <a:fillRef idx="1">
                        <a:schemeClr val="accent1"/>
                      </a:fillRef>
                      <a:effectRef idx="0">
                        <a:schemeClr val="accent1"/>
                      </a:effectRef>
                      <a:fontRef idx="minor">
                        <a:schemeClr val="lt1"/>
                      </a:fontRef>
                    </wp:style>
                    <wp:txbx>
                      <wne:txbxContent>
                        <w:p w14:paraId="4D0A9279" w14:textId="77777777" w:rsidR="00B31872" w:rsidRPr="00E403F2" w:rsidRDefault="00B31872" w:rsidP="00A618B4"/>
                      </wne:txbxContent>
                    </wp:txbx>
                    <wp:bodyPr rot="0" spcFirstLastPara="0" vertOverflow="overflow" horzOverflow="overflow" vert="horz" wrap="square" lIns="91440" tIns="45720" rIns="91440" bIns="45720" numCol="1" spcCol="0" rtlCol="0" fromWordArt="0" anchor="b" anchorCtr="0" forceAA="0" compatLnSpc="1">
                      <a:prstTxWarp prst="textNoShape">
                        <a:avLst/>
                      </a:prstTxWarp>
                      <a:noAutofit/>
                    </wp:bodyPr>
                  </wp:wsp>
                  <pic:pic xmlns:pic="http://purl.oclc.org/ooxml/drawingml/picture">
                    <pic:nvPicPr>
                      <pic:cNvPr id="15" name="Picture 15">
                        <a:extLst>
                          <a:ext uri="{C183D7F6-B498-43B3-948B-1728B52AA6E4}">
                            <adec:decorative xmlns:adec="http://schemas.microsoft.com/office/drawing/2017/decorative" val="1"/>
                          </a:ext>
                        </a:extLst>
                      </pic:cNvPr>
                      <pic:cNvPicPr>
                        <a:picLocks noChangeAspect="1"/>
                      </pic:cNvPicPr>
                    </pic:nvPicPr>
                    <pic:blipFill rotWithShape="1">
                      <a:blip r:embed="rId12" cstate="screen">
                        <a:extLst>
                          <a:ext uri="{28A0092B-C50C-407E-A947-70E740481C1C}">
                            <a14:useLocalDpi xmlns:a14="http://schemas.microsoft.com/office/drawing/2010/main"/>
                          </a:ext>
                        </a:extLst>
                      </a:blip>
                      <a:srcRect/>
                      <a:stretch/>
                    </pic:blipFill>
                    <pic:spPr bwMode="auto">
                      <a:xfrm>
                        <a:off x="28575" y="152400"/>
                        <a:ext cx="7800975" cy="5107940"/>
                      </a:xfrm>
                      <a:prstGeom prst="rect">
                        <a:avLst/>
                      </a:prstGeom>
                      <a:ln>
                        <a:noFill/>
                      </a:ln>
                      <a:extLst>
                        <a:ext uri="{53640926-AAD7-44D8-BBD7-CCE9431645EC}">
                          <a14:shadowObscured xmlns:a14="http://schemas.microsoft.com/office/drawing/2010/main"/>
                        </a:ext>
                      </a:extLst>
                    </pic:spPr>
                  </pic:pic>
                  <wp:wsp>
                    <wp:cNvPr id="12" name="Rectangle 12">
                      <a:extLst>
                        <a:ext uri="{C183D7F6-B498-43B3-948B-1728B52AA6E4}">
                          <adec:decorative xmlns:adec="http://schemas.microsoft.com/office/drawing/2017/decorative" val="1"/>
                        </a:ext>
                      </a:extLst>
                    </wp:cNvPr>
                    <wp:cNvSpPr/>
                    <wp:spPr>
                      <a:xfrm>
                        <a:off x="28575" y="152400"/>
                        <a:ext cx="464400" cy="7783200"/>
                      </a:xfrm>
                      <a:prstGeom prst="rect">
                        <a:avLst/>
                      </a:prstGeom>
                      <a:solidFill>
                        <a:srgbClr val="F2F2F2">
                          <a:alpha val="50.196%"/>
                        </a:srgbClr>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7651"/>
        <w:gridCol w:w="2429"/>
      </w:tblGrid>
      <w:tr w:rsidR="00A618B4" w:rsidRPr="00432F19" w14:paraId="1BFE03C1" w14:textId="77777777" w:rsidTr="00617F7D">
        <w:tc>
          <w:tcPr>
            <w:tcW w:w="504.30pt" w:type="dxa"/>
            <w:gridSpan w:val="2"/>
            <w:tcMar>
              <w:top w:w="445.10pt" w:type="dxa"/>
            </w:tcMar>
          </w:tcPr>
          <w:p w14:paraId="41CE2213" w14:textId="77777777" w:rsidR="00A618B4" w:rsidRPr="00432F19" w:rsidRDefault="00000000" w:rsidP="00D528B9">
            <w:pPr>
              <w:pStyle w:val="ChapterTitle"/>
              <w:rPr>
                <w:lang w:val="es-PE"/>
              </w:rPr>
            </w:pPr>
            <w:sdt>
              <w:sdtPr>
                <w:rPr>
                  <w:lang w:val="es-PE"/>
                </w:rPr>
                <w:id w:val="120969001"/>
                <w:placeholder>
                  <w:docPart w:val="8D9045B286154770A3FE4CDC09C02175"/>
                </w:placeholder>
                <w:temporary/>
                <w:showingPlcHdr/>
                <w15:appearance w15:val="hidden"/>
              </w:sdtPr>
              <w:sdtContent>
                <w:r w:rsidR="00A618B4" w:rsidRPr="00432F19">
                  <w:rPr>
                    <w:lang w:val="es-PE"/>
                  </w:rPr>
                  <w:t>Chapter Title</w:t>
                </w:r>
              </w:sdtContent>
            </w:sdt>
          </w:p>
        </w:tc>
      </w:tr>
      <w:tr w:rsidR="00B31872" w:rsidRPr="00432F19" w14:paraId="38EC530E" w14:textId="77777777" w:rsidTr="00475E10">
        <w:trPr>
          <w:trHeight w:val="1728"/>
        </w:trPr>
        <w:tc>
          <w:tcPr>
            <w:tcW w:w="382.75pt" w:type="dxa"/>
            <w:tcMar>
              <w:top w:w="23.05pt" w:type="dxa"/>
              <w:bottom w:w="28.80pt" w:type="dxa"/>
            </w:tcMar>
            <w:vAlign w:val="bottom"/>
          </w:tcPr>
          <w:p w14:paraId="7AE2B636" w14:textId="77777777" w:rsidR="00B31872" w:rsidRPr="00432F19" w:rsidRDefault="00000000" w:rsidP="00D528B9">
            <w:pPr>
              <w:pStyle w:val="Introduction"/>
              <w:rPr>
                <w:lang w:val="es-PE"/>
              </w:rPr>
            </w:pPr>
            <w:sdt>
              <w:sdtPr>
                <w:rPr>
                  <w:lang w:val="es-PE"/>
                </w:rPr>
                <w:id w:val="924615468"/>
                <w:placeholder>
                  <w:docPart w:val="819EC5D1B14B4CC49C1B3F75683973BD"/>
                </w:placeholder>
                <w:temporary/>
                <w:showingPlcHdr/>
                <w15:appearance w15:val="hidden"/>
              </w:sdtPr>
              <w:sdtContent>
                <w:r w:rsidR="00A618B4" w:rsidRPr="00432F19">
                  <w:rPr>
                    <w:lang w:val="es-PE"/>
                  </w:rPr>
                  <w:t>Lorem ipsum dolor sit amet, consectetur adipiscing elit. Etiam aliquet eu mi quis lacinia. Ut fermentum a magna ut eleifend.</w:t>
                </w:r>
              </w:sdtContent>
            </w:sdt>
          </w:p>
        </w:tc>
        <w:tc>
          <w:tcPr>
            <w:tcW w:w="121.55pt" w:type="dxa"/>
          </w:tcPr>
          <w:p w14:paraId="6675312C" w14:textId="77777777" w:rsidR="00B31872" w:rsidRPr="00432F19" w:rsidRDefault="00B31872" w:rsidP="00D528B9">
            <w:pPr>
              <w:pStyle w:val="Introduction"/>
              <w:rPr>
                <w:lang w:val="es-PE"/>
              </w:rPr>
            </w:pPr>
          </w:p>
        </w:tc>
      </w:tr>
    </w:tbl>
    <w:p w14:paraId="5D3B1368" w14:textId="77777777" w:rsidR="007766B6" w:rsidRPr="00432F19" w:rsidRDefault="007766B6" w:rsidP="00220B9B">
      <w:pPr>
        <w:rPr>
          <w:lang w:val="es-PE"/>
        </w:rPr>
      </w:pPr>
    </w:p>
    <w:p w14:paraId="3E645605" w14:textId="77777777" w:rsidR="007766B6" w:rsidRPr="00432F19" w:rsidRDefault="007766B6" w:rsidP="00220B9B">
      <w:pPr>
        <w:rPr>
          <w:lang w:val="es-PE"/>
        </w:rPr>
        <w:sectPr w:rsidR="007766B6" w:rsidRPr="00432F19" w:rsidSect="00580F93">
          <w:pgSz w:w="612pt" w:h="792pt" w:code="1"/>
          <w:pgMar w:top="49.70pt" w:right="54pt" w:bottom="36pt" w:left="54pt" w:header="35.30pt" w:footer="35.30pt" w:gutter="0pt"/>
          <w:cols w:space="42.55pt"/>
          <w:docGrid w:linePitch="360"/>
        </w:sectPr>
      </w:pPr>
    </w:p>
    <w:p w14:paraId="2A44E478" w14:textId="77777777" w:rsidR="00617F7D" w:rsidRPr="00432F19" w:rsidRDefault="00617F7D" w:rsidP="007766B6">
      <w:pPr>
        <w:spacing w:after="0pt"/>
        <w:rPr>
          <w:lang w:val="es-PE"/>
        </w:rPr>
      </w:pPr>
      <w:r w:rsidRPr="00432F19">
        <w:rPr>
          <w:noProof/>
          <w:lang w:val="es-PE"/>
        </w:rPr>
        <w:lastRenderedPageBreak/>
        <w:drawing>
          <wp:anchor distT="0" distB="0" distL="114300" distR="114300" simplePos="0" relativeHeight="251695104" behindDoc="1" locked="1" layoutInCell="1" allowOverlap="1" wp14:anchorId="71471D61" wp14:editId="503F0C85">
            <wp:simplePos x="0" y="0"/>
            <wp:positionH relativeFrom="column">
              <wp:posOffset>4303395</wp:posOffset>
            </wp:positionH>
            <wp:positionV relativeFrom="line">
              <wp:posOffset>-628650</wp:posOffset>
            </wp:positionV>
            <wp:extent cx="2784475" cy="10058400"/>
            <wp:effectExtent l="0" t="0" r="0" b="0"/>
            <wp:wrapNone/>
            <wp:docPr id="31" name="Group 31">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Group">
                <wp:wgp>
                  <wp:cNvGrpSpPr/>
                  <wp:grpSpPr>
                    <a:xfrm>
                      <a:off x="0" y="0"/>
                      <a:ext cx="2784475" cy="10058400"/>
                      <a:chOff x="352382" y="-161941"/>
                      <a:chExt cx="2782018" cy="10127484"/>
                    </a:xfrm>
                    <a:solidFill>
                      <a:schemeClr val="accent2"/>
                    </a:solidFill>
                  </wp:grpSpPr>
                  <wp:wsp>
                    <wp:cNvPr id="17" name="Rectangle 17">
                      <a:extLst>
                        <a:ext uri="{C183D7F6-B498-43B3-948B-1728B52AA6E4}">
                          <adec:decorative xmlns:adec="http://schemas.microsoft.com/office/drawing/2017/decorative" val="1"/>
                        </a:ext>
                      </a:extLst>
                    </wp:cNvPr>
                    <wp:cNvSpPr/>
                    <wp:spPr>
                      <a:xfrm>
                        <a:off x="352382" y="-161941"/>
                        <a:ext cx="2782018" cy="2957660"/>
                      </a:xfrm>
                      <a:prstGeom prst="rect">
                        <a:avLst/>
                      </a:prstGeom>
                      <a:solidFill>
                        <a:schemeClr val="accent2"/>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8" name="Rectangle 18">
                      <a:extLst>
                        <a:ext uri="{C183D7F6-B498-43B3-948B-1728B52AA6E4}">
                          <adec:decorative xmlns:adec="http://schemas.microsoft.com/office/drawing/2017/decorative" val="1"/>
                        </a:ext>
                      </a:extLst>
                    </wp:cNvPr>
                    <wp:cNvSpPr/>
                    <wp:spPr>
                      <a:xfrm>
                        <a:off x="352382" y="4752331"/>
                        <a:ext cx="2782017" cy="5213212"/>
                      </a:xfrm>
                      <a:prstGeom prst="rect">
                        <a:avLst/>
                      </a:prstGeom>
                      <a:solidFill>
                        <a:schemeClr val="accent2"/>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p>
    <w:p w14:paraId="13591883" w14:textId="77777777" w:rsidR="007F250D" w:rsidRPr="00432F19" w:rsidRDefault="007F250D">
      <w:pPr>
        <w:rPr>
          <w:lang w:val="es-PE"/>
        </w:rPr>
      </w:pPr>
    </w:p>
    <w:p w14:paraId="5C0E02E0" w14:textId="77777777" w:rsidR="007766B6" w:rsidRPr="00432F19" w:rsidRDefault="007766B6">
      <w:pPr>
        <w:rPr>
          <w:lang w:val="es-PE"/>
        </w:rPr>
        <w:sectPr w:rsidR="007766B6" w:rsidRPr="00432F19" w:rsidSect="00580F93">
          <w:pgSz w:w="612pt" w:h="792pt" w:code="1"/>
          <w:pgMar w:top="49.70pt" w:right="54pt" w:bottom="36pt" w:left="54pt" w:header="35.30pt" w:footer="35.30pt" w:gutter="0pt"/>
          <w:cols w:space="42.55pt"/>
          <w:docGrid w:linePitch="360"/>
        </w:sectPr>
      </w:pPr>
    </w:p>
    <w:p w14:paraId="20912870" w14:textId="77777777" w:rsidR="004E4BD9" w:rsidRPr="00432F19" w:rsidRDefault="00593F53">
      <w:pPr>
        <w:rPr>
          <w:lang w:val="es-PE"/>
        </w:rPr>
      </w:pPr>
      <w:r w:rsidRPr="00432F19">
        <w:rPr>
          <w:noProof/>
          <w:lang w:val="es-PE"/>
        </w:rPr>
        <w:lastRenderedPageBreak/>
        <w:drawing>
          <wp:anchor distT="0" distB="0" distL="114300" distR="114300" simplePos="0" relativeHeight="251670528" behindDoc="1" locked="1" layoutInCell="1" allowOverlap="1" wp14:anchorId="1DD034F1" wp14:editId="578BC73C">
            <wp:simplePos x="0" y="0"/>
            <wp:positionH relativeFrom="column">
              <wp:posOffset>-685800</wp:posOffset>
            </wp:positionH>
            <wp:positionV relativeFrom="line">
              <wp:posOffset>-631190</wp:posOffset>
            </wp:positionV>
            <wp:extent cx="7772400" cy="10058400"/>
            <wp:effectExtent l="0" t="0" r="0" b="0"/>
            <wp:wrapNone/>
            <wp:docPr id="9" name="Group 9">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Group">
                <wp:wgp>
                  <wp:cNvGrpSpPr/>
                  <wp:grpSpPr>
                    <a:xfrm>
                      <a:off x="0" y="0"/>
                      <a:ext cx="7772400" cy="10058400"/>
                      <a:chOff x="-635" y="53335"/>
                      <a:chExt cx="7773584" cy="10058300"/>
                    </a:xfrm>
                  </wp:grpSpPr>
                  <wp:wsp>
                    <wp:cNvPr id="19" name="Rectangle 19">
                      <a:extLst>
                        <a:ext uri="{C183D7F6-B498-43B3-948B-1728B52AA6E4}">
                          <adec:decorative xmlns:adec="http://schemas.microsoft.com/office/drawing/2017/decorative" val="1"/>
                        </a:ext>
                      </a:extLst>
                    </wp:cNvPr>
                    <wp:cNvSpPr/>
                    <wp:spPr>
                      <a:xfrm>
                        <a:off x="-635" y="53335"/>
                        <a:ext cx="7773584" cy="10057665"/>
                      </a:xfrm>
                      <a:prstGeom prst="rect">
                        <a:avLst/>
                      </a:prstGeom>
                      <a:solidFill>
                        <a:schemeClr val="accent5"/>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pic:pic xmlns:pic="http://purl.oclc.org/ooxml/drawingml/picture">
                    <pic:nvPicPr>
                      <pic:cNvPr id="21" name="Picture 21" descr="Tree rings"/>
                      <pic:cNvPicPr>
                        <a:picLocks noChangeAspect="1"/>
                      </pic:cNvPicPr>
                    </pic:nvPicPr>
                    <pic:blipFill rotWithShape="1">
                      <a:blip r:embed="rId13" cstate="screen">
                        <a:extLst>
                          <a:ext uri="{28A0092B-C50C-407E-A947-70E740481C1C}">
                            <a14:useLocalDpi xmlns:a14="http://schemas.microsoft.com/office/drawing/2010/main"/>
                          </a:ext>
                        </a:extLst>
                      </a:blip>
                      <a:srcRect l="0.323%" r="0.323%"/>
                      <a:stretch/>
                    </pic:blipFill>
                    <pic:spPr bwMode="auto">
                      <a:xfrm rot="5400000">
                        <a:off x="-2533664" y="2587912"/>
                        <a:ext cx="10057665" cy="4989160"/>
                      </a:xfrm>
                      <a:prstGeom prst="rect">
                        <a:avLst/>
                      </a:prstGeom>
                      <a:ln>
                        <a:noFill/>
                      </a:ln>
                      <a:extLst>
                        <a:ext uri="{53640926-AAD7-44D8-BBD7-CCE9431645EC}">
                          <a14:shadowObscured xmlns:a14="http://schemas.microsoft.com/office/drawing/2010/main"/>
                        </a:ext>
                      </a:extLst>
                    </pic:spPr>
                  </pic:pic>
                  <wp:wsp>
                    <wp:cNvPr id="7" name="Rectangle 7">
                      <a:extLst>
                        <a:ext uri="{C183D7F6-B498-43B3-948B-1728B52AA6E4}">
                          <adec:decorative xmlns:adec="http://schemas.microsoft.com/office/drawing/2017/decorative" val="1"/>
                        </a:ext>
                      </a:extLst>
                    </wp:cNvPr>
                    <wp:cNvSpPr/>
                    <wp:spPr>
                      <a:xfrm>
                        <a:off x="-4" y="53340"/>
                        <a:ext cx="457344" cy="10058295"/>
                      </a:xfrm>
                      <a:prstGeom prst="rect">
                        <a:avLst/>
                      </a:prstGeom>
                      <a:solidFill>
                        <a:srgbClr val="F2F2F2">
                          <a:alpha val="50.196%"/>
                        </a:srgbClr>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1417"/>
        <w:gridCol w:w="7225"/>
        <w:gridCol w:w="1438"/>
      </w:tblGrid>
      <w:tr w:rsidR="00593F53" w:rsidRPr="00432F19" w14:paraId="2430FE8B" w14:textId="77777777" w:rsidTr="001E2618">
        <w:trPr>
          <w:trHeight w:val="668"/>
        </w:trPr>
        <w:tc>
          <w:tcPr>
            <w:tcW w:w="70.90pt" w:type="dxa"/>
            <w:tcMar>
              <w:top w:w="187.10pt" w:type="dxa"/>
            </w:tcMar>
          </w:tcPr>
          <w:p w14:paraId="7BC91B17" w14:textId="77777777" w:rsidR="00593F53" w:rsidRPr="00432F19" w:rsidRDefault="00593F53">
            <w:pPr>
              <w:rPr>
                <w:noProof/>
                <w:lang w:val="es-PE"/>
              </w:rPr>
            </w:pPr>
          </w:p>
        </w:tc>
        <w:tc>
          <w:tcPr>
            <w:tcW w:w="361.45pt" w:type="dxa"/>
          </w:tcPr>
          <w:p w14:paraId="6D21295A" w14:textId="77777777" w:rsidR="00593F53" w:rsidRPr="00432F19" w:rsidRDefault="00593F53">
            <w:pPr>
              <w:rPr>
                <w:noProof/>
                <w:lang w:val="es-PE"/>
              </w:rPr>
            </w:pPr>
          </w:p>
        </w:tc>
        <w:tc>
          <w:tcPr>
            <w:tcW w:w="71.95pt" w:type="dxa"/>
          </w:tcPr>
          <w:p w14:paraId="2C3C6665" w14:textId="77777777" w:rsidR="00593F53" w:rsidRPr="00432F19" w:rsidRDefault="00593F53">
            <w:pPr>
              <w:rPr>
                <w:noProof/>
                <w:lang w:val="es-PE"/>
              </w:rPr>
            </w:pPr>
          </w:p>
        </w:tc>
      </w:tr>
      <w:tr w:rsidR="00593F53" w:rsidRPr="00DD0426" w14:paraId="181404B1" w14:textId="77777777" w:rsidTr="007E3857">
        <w:trPr>
          <w:trHeight w:val="2029"/>
        </w:trPr>
        <w:tc>
          <w:tcPr>
            <w:tcW w:w="70.90pt" w:type="dxa"/>
          </w:tcPr>
          <w:p w14:paraId="06A1E9C6" w14:textId="77777777" w:rsidR="00593F53" w:rsidRPr="00432F19" w:rsidRDefault="00593F53">
            <w:pPr>
              <w:rPr>
                <w:noProof/>
                <w:lang w:val="es-PE"/>
              </w:rPr>
            </w:pPr>
          </w:p>
        </w:tc>
        <w:tc>
          <w:tcPr>
            <w:tcW w:w="361.45pt" w:type="dxa"/>
            <w:shd w:val="clear" w:color="auto" w:fill="FFFFFF" w:themeFill="background1"/>
            <w:tcMar>
              <w:top w:w="42.55pt" w:type="dxa"/>
              <w:bottom w:w="42.55pt" w:type="dxa"/>
            </w:tcMar>
          </w:tcPr>
          <w:p w14:paraId="0C920B27" w14:textId="77777777" w:rsidR="00593F53" w:rsidRPr="00432F19" w:rsidRDefault="00000000" w:rsidP="001E2618">
            <w:pPr>
              <w:pStyle w:val="Quote4"/>
              <w:ind w:start="18.95pt" w:end="22.50pt" w:hanging="9pt"/>
              <w:rPr>
                <w:lang w:val="es-PE"/>
              </w:rPr>
            </w:pPr>
            <w:sdt>
              <w:sdtPr>
                <w:rPr>
                  <w:lang w:val="es-PE"/>
                </w:rPr>
                <w:id w:val="670453349"/>
                <w:placeholder>
                  <w:docPart w:val="81D30B23FA7543E186F127973F3A6F17"/>
                </w:placeholder>
                <w:temporary/>
                <w:showingPlcHdr/>
                <w15:appearance w15:val="hidden"/>
              </w:sdtPr>
              <w:sdtContent>
                <w:r w:rsidR="00593F53" w:rsidRPr="00432F19">
                  <w:rPr>
                    <w:lang w:val="es-PE"/>
                  </w:rPr>
                  <w:t>Lorem ipsum dolor sit amet, consectetur adipiscing elit. Etiam aliquet eu mi quis lacinia.</w:t>
                </w:r>
              </w:sdtContent>
            </w:sdt>
          </w:p>
        </w:tc>
        <w:tc>
          <w:tcPr>
            <w:tcW w:w="71.95pt" w:type="dxa"/>
          </w:tcPr>
          <w:p w14:paraId="59C28FD0" w14:textId="77777777" w:rsidR="00593F53" w:rsidRPr="00432F19" w:rsidRDefault="00593F53">
            <w:pPr>
              <w:rPr>
                <w:noProof/>
                <w:lang w:val="es-PE"/>
              </w:rPr>
            </w:pPr>
          </w:p>
        </w:tc>
      </w:tr>
      <w:tr w:rsidR="00593F53" w:rsidRPr="00DD0426" w14:paraId="78FD844D" w14:textId="77777777" w:rsidTr="00503CB7">
        <w:trPr>
          <w:trHeight w:val="17"/>
        </w:trPr>
        <w:tc>
          <w:tcPr>
            <w:tcW w:w="70.90pt" w:type="dxa"/>
            <w:tcMar>
              <w:top w:w="212.65pt" w:type="dxa"/>
            </w:tcMar>
          </w:tcPr>
          <w:p w14:paraId="5304C3E1" w14:textId="77777777" w:rsidR="00593F53" w:rsidRPr="00432F19" w:rsidRDefault="00593F53" w:rsidP="00503CB7">
            <w:pPr>
              <w:spacing w:after="0pt"/>
              <w:rPr>
                <w:noProof/>
                <w:sz w:val="12"/>
                <w:szCs w:val="12"/>
                <w:lang w:val="es-PE"/>
              </w:rPr>
            </w:pPr>
          </w:p>
        </w:tc>
        <w:tc>
          <w:tcPr>
            <w:tcW w:w="361.45pt" w:type="dxa"/>
          </w:tcPr>
          <w:p w14:paraId="78DB76CF" w14:textId="77777777" w:rsidR="00593F53" w:rsidRPr="00432F19" w:rsidRDefault="00593F53" w:rsidP="00503CB7">
            <w:pPr>
              <w:spacing w:after="0pt"/>
              <w:rPr>
                <w:noProof/>
                <w:sz w:val="12"/>
                <w:szCs w:val="12"/>
                <w:lang w:val="es-PE"/>
              </w:rPr>
            </w:pPr>
          </w:p>
        </w:tc>
        <w:tc>
          <w:tcPr>
            <w:tcW w:w="71.95pt" w:type="dxa"/>
          </w:tcPr>
          <w:p w14:paraId="1669EEDE" w14:textId="77777777" w:rsidR="00593F53" w:rsidRPr="00432F19" w:rsidRDefault="00593F53" w:rsidP="00503CB7">
            <w:pPr>
              <w:spacing w:after="0pt"/>
              <w:rPr>
                <w:noProof/>
                <w:sz w:val="12"/>
                <w:szCs w:val="12"/>
                <w:lang w:val="es-PE"/>
              </w:rPr>
            </w:pPr>
          </w:p>
        </w:tc>
      </w:tr>
    </w:tbl>
    <w:p w14:paraId="30C96D05" w14:textId="77777777" w:rsidR="00503CB7" w:rsidRPr="00432F19" w:rsidRDefault="00503CB7" w:rsidP="00885BC3">
      <w:pPr>
        <w:spacing w:after="0pt"/>
        <w:rPr>
          <w:noProof/>
          <w:lang w:val="es-PE"/>
        </w:rPr>
      </w:pPr>
    </w:p>
    <w:p w14:paraId="3A6813C9" w14:textId="77777777" w:rsidR="007766B6" w:rsidRPr="00432F19" w:rsidRDefault="007766B6" w:rsidP="00885BC3">
      <w:pPr>
        <w:spacing w:after="0pt"/>
        <w:rPr>
          <w:noProof/>
          <w:lang w:val="es-PE"/>
        </w:rPr>
        <w:sectPr w:rsidR="007766B6" w:rsidRPr="00432F19" w:rsidSect="00580F93">
          <w:pgSz w:w="612pt" w:h="792pt" w:code="1"/>
          <w:pgMar w:top="49.70pt" w:right="54pt" w:bottom="36pt" w:left="54pt" w:header="35.30pt" w:footer="35.30pt" w:gutter="0pt"/>
          <w:cols w:space="42.55pt"/>
          <w:docGrid w:linePitch="360"/>
        </w:sectPr>
      </w:pPr>
    </w:p>
    <w:p w14:paraId="45CBDDFC" w14:textId="77777777" w:rsidR="00841014" w:rsidRPr="00432F19" w:rsidRDefault="007766B6" w:rsidP="00885BC3">
      <w:pPr>
        <w:spacing w:after="0pt"/>
        <w:rPr>
          <w:noProof/>
          <w:lang w:val="es-PE"/>
        </w:rPr>
      </w:pPr>
      <w:r w:rsidRPr="00432F19">
        <w:rPr>
          <w:noProof/>
          <w:lang w:val="es-PE"/>
        </w:rPr>
        <w:lastRenderedPageBreak/>
        <w:drawing>
          <wp:anchor distT="0" distB="0" distL="114300" distR="114300" simplePos="0" relativeHeight="251718656" behindDoc="1" locked="1" layoutInCell="1" allowOverlap="1" wp14:anchorId="28671FCA" wp14:editId="173B5DCE">
            <wp:simplePos x="0" y="0"/>
            <wp:positionH relativeFrom="column">
              <wp:posOffset>-685800</wp:posOffset>
            </wp:positionH>
            <wp:positionV relativeFrom="paragraph">
              <wp:posOffset>4709160</wp:posOffset>
            </wp:positionV>
            <wp:extent cx="2569464" cy="4718304"/>
            <wp:effectExtent l="0" t="0" r="2540" b="6350"/>
            <wp:wrapNone/>
            <wp:docPr id="10" name="Rectangle 10">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Shape">
                <wp:wsp>
                  <wp:cNvSpPr/>
                  <wp:spPr>
                    <a:xfrm>
                      <a:off x="0" y="0"/>
                      <a:ext cx="2569464" cy="4718304"/>
                    </a:xfrm>
                    <a:prstGeom prst="rect">
                      <a:avLst/>
                    </a:prstGeom>
                    <a:solidFill>
                      <a:schemeClr val="accent2"/>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3542"/>
        <w:gridCol w:w="6538"/>
      </w:tblGrid>
      <w:tr w:rsidR="00EA79BE" w:rsidRPr="00DD0426" w14:paraId="5B5E9389" w14:textId="77777777" w:rsidTr="007766B6">
        <w:trPr>
          <w:trHeight w:val="4298"/>
        </w:trPr>
        <w:tc>
          <w:tcPr>
            <w:tcW w:w="177.20pt" w:type="dxa"/>
          </w:tcPr>
          <w:p w14:paraId="390FEFD4" w14:textId="77777777" w:rsidR="00EA79BE" w:rsidRPr="00432F19" w:rsidRDefault="00EA79BE" w:rsidP="00EA79BE">
            <w:pPr>
              <w:rPr>
                <w:lang w:val="es-PE"/>
              </w:rPr>
            </w:pPr>
          </w:p>
        </w:tc>
        <w:tc>
          <w:tcPr>
            <w:tcW w:w="327.10pt" w:type="dxa"/>
            <w:vMerge w:val="restart"/>
          </w:tcPr>
          <w:p w14:paraId="2D12F166" w14:textId="3FB4A562" w:rsidR="00506E3F" w:rsidRPr="007B5436" w:rsidRDefault="00000000" w:rsidP="007B5436">
            <w:pPr>
              <w:pStyle w:val="Heading1"/>
            </w:pPr>
            <w:sdt>
              <w:sdtPr>
                <w:rPr>
                  <w:lang w:val="es-PE"/>
                </w:rPr>
                <w:id w:val="-1994022527"/>
                <w:placeholder>
                  <w:docPart w:val="2911C4AEE5DA4CE9B0605F2930FFA018"/>
                </w:placeholder>
                <w:temporary/>
                <w:showingPlcHdr/>
                <w15:appearance w15:val="hidden"/>
              </w:sdtPr>
              <w:sdtContent>
                <w:r w:rsidR="00506E3F" w:rsidRPr="007B5436">
                  <w:t>Section Title</w:t>
                </w:r>
              </w:sdtContent>
            </w:sdt>
          </w:p>
          <w:p w14:paraId="4AC39286" w14:textId="77777777" w:rsidR="00506E3F" w:rsidRPr="00C057E6" w:rsidRDefault="00000000" w:rsidP="00506E3F">
            <w:pPr>
              <w:pStyle w:val="Heading1"/>
              <w:rPr>
                <w:noProof/>
              </w:rPr>
            </w:pPr>
            <w:sdt>
              <w:sdtPr>
                <w:rPr>
                  <w:lang w:val="es-PE"/>
                </w:rPr>
                <w:id w:val="-1193992765"/>
                <w:placeholder>
                  <w:docPart w:val="FB7144F399544A8ABE04D647B2B37042"/>
                </w:placeholder>
                <w:temporary/>
                <w:showingPlcHdr/>
                <w15:appearance w15:val="hidden"/>
              </w:sdtPr>
              <w:sdtContent>
                <w:r w:rsidR="00506E3F" w:rsidRPr="00C057E6">
                  <w:t>Section Title</w:t>
                </w:r>
              </w:sdtContent>
            </w:sdt>
          </w:p>
          <w:sdt>
            <w:sdtPr>
              <w:rPr>
                <w:lang w:val="es-PE"/>
              </w:rPr>
              <w:id w:val="1316145293"/>
              <w:placeholder>
                <w:docPart w:val="244C1D32F888417BAEDDC36E38F1ECD6"/>
              </w:placeholder>
              <w:temporary/>
              <w:showingPlcHdr/>
              <w15:appearance w15:val="hidden"/>
            </w:sdtPr>
            <w:sdtContent>
              <w:p w14:paraId="4BD8E88F" w14:textId="77777777" w:rsidR="00EA79BE" w:rsidRPr="00432F19" w:rsidRDefault="002B4439" w:rsidP="00506E3F">
                <w:pPr>
                  <w:rPr>
                    <w:lang w:val="es-PE"/>
                  </w:rPr>
                </w:pPr>
                <w:r w:rsidRPr="00432F19">
                  <w:rPr>
                    <w:lang w:val="es-PE"/>
                  </w:rPr>
                  <w:t>Lorem ipsum dolor sit amet, consectetur adipiscing elit. Etiam aliquet eu mi quis lacinia. Ut fermentum a magna ut eleifend. Integer convallis suscipit ante eu varius. fdfd</w:t>
                </w:r>
              </w:p>
            </w:sdtContent>
          </w:sdt>
        </w:tc>
      </w:tr>
      <w:tr w:rsidR="00EA79BE" w:rsidRPr="00432F19" w14:paraId="5E0C090F" w14:textId="77777777" w:rsidTr="007F250D">
        <w:trPr>
          <w:trHeight w:val="3724"/>
        </w:trPr>
        <w:tc>
          <w:tcPr>
            <w:tcW w:w="177.20pt" w:type="dxa"/>
            <w:tcMar>
              <w:end w:w="34pt" w:type="dxa"/>
            </w:tcMar>
          </w:tcPr>
          <w:p w14:paraId="564EC396" w14:textId="77777777" w:rsidR="00EA79BE" w:rsidRPr="00C057E6" w:rsidRDefault="00000000" w:rsidP="008F2B87">
            <w:pPr>
              <w:pStyle w:val="Quote3"/>
            </w:pPr>
            <w:sdt>
              <w:sdtPr>
                <w:rPr>
                  <w:lang w:val="es-PE"/>
                </w:rPr>
                <w:id w:val="-755428473"/>
                <w:placeholder>
                  <w:docPart w:val="E3D201FA8A424FD68CEB518C1C7C9D8D"/>
                </w:placeholder>
                <w:temporary/>
                <w:showingPlcHdr/>
                <w15:appearance w15:val="hidden"/>
              </w:sdtPr>
              <w:sdtContent>
                <w:r w:rsidR="00EA79BE" w:rsidRPr="003F44D0">
                  <w:t>Lorem ipsum suas dolor sit amet, cu option tritani ius possim aperiri.</w:t>
                </w:r>
              </w:sdtContent>
            </w:sdt>
          </w:p>
          <w:p w14:paraId="26B24303" w14:textId="77777777" w:rsidR="00EA79BE" w:rsidRPr="00C057E6" w:rsidRDefault="00EA79BE" w:rsidP="00642B92">
            <w:pPr>
              <w:pStyle w:val="Caption"/>
            </w:pPr>
          </w:p>
        </w:tc>
        <w:tc>
          <w:tcPr>
            <w:tcW w:w="327.10pt" w:type="dxa"/>
            <w:vMerge/>
          </w:tcPr>
          <w:p w14:paraId="1FC184B0" w14:textId="77777777" w:rsidR="00EA79BE" w:rsidRPr="00C057E6" w:rsidRDefault="00EA79BE" w:rsidP="00EA79BE"/>
        </w:tc>
      </w:tr>
    </w:tbl>
    <w:p w14:paraId="0EC47C56" w14:textId="77777777" w:rsidR="004E4BD9" w:rsidRPr="00C057E6" w:rsidRDefault="005F4B01" w:rsidP="007F250D">
      <w:r w:rsidRPr="00432F19">
        <w:rPr>
          <w:noProof/>
          <w:lang w:val="es-PE"/>
        </w:rPr>
        <w:drawing>
          <wp:anchor distT="0" distB="0" distL="114300" distR="114300" simplePos="0" relativeHeight="251716608" behindDoc="1" locked="0" layoutInCell="1" allowOverlap="1" wp14:anchorId="5B8A5E02" wp14:editId="66455914">
            <wp:simplePos x="0" y="0"/>
            <wp:positionH relativeFrom="column">
              <wp:posOffset>-685800</wp:posOffset>
            </wp:positionH>
            <wp:positionV relativeFrom="paragraph">
              <wp:posOffset>-9072245</wp:posOffset>
            </wp:positionV>
            <wp:extent cx="2565070" cy="3194463"/>
            <wp:effectExtent l="0" t="0" r="6985" b="6350"/>
            <wp:wrapNone/>
            <wp:docPr id="6" name="Rectangle 6">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Shape">
                <wp:wsp>
                  <wp:cNvSpPr/>
                  <wp:spPr>
                    <a:xfrm>
                      <a:off x="0" y="0"/>
                      <a:ext cx="2565070" cy="3194463"/>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14:paraId="22E2BAB2" w14:textId="77777777" w:rsidR="007766B6" w:rsidRPr="00C057E6" w:rsidRDefault="007766B6" w:rsidP="007F250D">
      <w:pPr>
        <w:sectPr w:rsidR="007766B6" w:rsidRPr="00C057E6" w:rsidSect="00580F93">
          <w:pgSz w:w="612pt" w:h="792pt" w:code="1"/>
          <w:pgMar w:top="49.70pt" w:right="54pt" w:bottom="36pt" w:left="54pt" w:header="35.30pt" w:footer="35.30pt" w:gutter="0pt"/>
          <w:cols w:space="42.55pt"/>
          <w:docGrid w:linePitch="360"/>
        </w:sectPr>
      </w:pPr>
    </w:p>
    <w:p w14:paraId="6F211521" w14:textId="77777777" w:rsidR="007574CB" w:rsidRPr="00C057E6" w:rsidRDefault="007574CB" w:rsidP="007F250D"/>
    <w:tbl>
      <w:tblPr>
        <w:tblW w:w="100.0%" w:type="pct"/>
        <w:tblCellMar>
          <w:start w:w="0pt" w:type="dxa"/>
          <w:end w:w="0pt" w:type="dxa"/>
        </w:tblCellMar>
        <w:tblLook w:firstRow="1" w:lastRow="0" w:firstColumn="1" w:lastColumn="0" w:noHBand="0" w:noVBand="1"/>
      </w:tblPr>
      <w:tblGrid>
        <w:gridCol w:w="5953"/>
        <w:gridCol w:w="1982"/>
        <w:gridCol w:w="2145"/>
      </w:tblGrid>
      <w:tr w:rsidR="007F250D" w:rsidRPr="00432F19" w14:paraId="54F74D43" w14:textId="77777777" w:rsidTr="007F250D">
        <w:tc>
          <w:tcPr>
            <w:tcW w:w="396.90pt" w:type="dxa"/>
            <w:gridSpan w:val="2"/>
          </w:tcPr>
          <w:bookmarkStart w:id="0" w:name="_Hlk40879349" w:displacedByCustomXml="next"/>
          <w:sdt>
            <w:sdtPr>
              <w:rPr>
                <w:lang w:val="es-PE"/>
              </w:rPr>
              <w:id w:val="-951311734"/>
              <w:placeholder>
                <w:docPart w:val="3269DAE3263143F5A916B650C8AFB388"/>
              </w:placeholder>
              <w:temporary/>
              <w:showingPlcHdr/>
              <w15:appearance w15:val="hidden"/>
            </w:sdtPr>
            <w:sdtContent>
              <w:p w14:paraId="6334845A" w14:textId="77777777" w:rsidR="009802BB" w:rsidRPr="00432F19" w:rsidRDefault="009802BB" w:rsidP="009802BB">
                <w:pPr>
                  <w:rPr>
                    <w:lang w:val="es-PE"/>
                  </w:rPr>
                </w:pPr>
                <w:r w:rsidRPr="00432F19">
                  <w:rPr>
                    <w:lang w:val="es-PE"/>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sdtContent>
          </w:sdt>
          <w:p w14:paraId="70C66A27" w14:textId="77777777" w:rsidR="007E10BC" w:rsidRPr="00432F19" w:rsidRDefault="007E10BC" w:rsidP="00475E10">
            <w:pPr>
              <w:pStyle w:val="Quote8"/>
              <w:rPr>
                <w:rStyle w:val="Strong"/>
                <w:b w:val="0"/>
                <w:bCs w:val="0"/>
                <w:lang w:val="es-PE"/>
              </w:rPr>
            </w:pPr>
            <w:r w:rsidRPr="00C057E6">
              <w:rPr>
                <w:rStyle w:val="Strong"/>
                <w:b w:val="0"/>
                <w:bCs w:val="0"/>
              </w:rPr>
              <w:t xml:space="preserve">Lorem ipsum sit </w:t>
            </w:r>
            <w:proofErr w:type="spellStart"/>
            <w:r w:rsidRPr="00C057E6">
              <w:rPr>
                <w:rStyle w:val="Strong"/>
                <w:b w:val="0"/>
                <w:bCs w:val="0"/>
              </w:rPr>
              <w:t>amet</w:t>
            </w:r>
            <w:proofErr w:type="spellEnd"/>
            <w:r w:rsidRPr="00C057E6">
              <w:rPr>
                <w:rStyle w:val="Strong"/>
                <w:b w:val="0"/>
                <w:bCs w:val="0"/>
              </w:rPr>
              <w:t xml:space="preserve">, </w:t>
            </w:r>
            <w:proofErr w:type="spellStart"/>
            <w:r w:rsidRPr="00C057E6">
              <w:rPr>
                <w:rStyle w:val="Strong"/>
                <w:b w:val="0"/>
                <w:bCs w:val="0"/>
              </w:rPr>
              <w:t>consectetur</w:t>
            </w:r>
            <w:proofErr w:type="spellEnd"/>
            <w:r w:rsidR="001E2618" w:rsidRPr="00C057E6">
              <w:rPr>
                <w:rStyle w:val="Strong"/>
                <w:b w:val="0"/>
                <w:bCs w:val="0"/>
              </w:rPr>
              <w:t xml:space="preserve"> </w:t>
            </w:r>
            <w:proofErr w:type="spellStart"/>
            <w:r w:rsidRPr="00C057E6">
              <w:rPr>
                <w:rStyle w:val="Strong"/>
                <w:b w:val="0"/>
                <w:bCs w:val="0"/>
              </w:rPr>
              <w:t>adipiscing</w:t>
            </w:r>
            <w:proofErr w:type="spellEnd"/>
            <w:r w:rsidRPr="00C057E6">
              <w:rPr>
                <w:rStyle w:val="Strong"/>
                <w:b w:val="0"/>
                <w:bCs w:val="0"/>
              </w:rPr>
              <w:t xml:space="preserve"> </w:t>
            </w:r>
            <w:proofErr w:type="spellStart"/>
            <w:r w:rsidRPr="00C057E6">
              <w:rPr>
                <w:rStyle w:val="Strong"/>
                <w:b w:val="0"/>
                <w:bCs w:val="0"/>
              </w:rPr>
              <w:t>elit</w:t>
            </w:r>
            <w:proofErr w:type="spellEnd"/>
            <w:r w:rsidRPr="00C057E6">
              <w:rPr>
                <w:rStyle w:val="Strong"/>
                <w:b w:val="0"/>
                <w:bCs w:val="0"/>
              </w:rPr>
              <w:t xml:space="preserve">. </w:t>
            </w:r>
            <w:proofErr w:type="spellStart"/>
            <w:r w:rsidRPr="00432F19">
              <w:rPr>
                <w:rStyle w:val="Strong"/>
                <w:b w:val="0"/>
                <w:bCs w:val="0"/>
                <w:lang w:val="es-PE"/>
              </w:rPr>
              <w:t>Etiam</w:t>
            </w:r>
            <w:proofErr w:type="spellEnd"/>
            <w:r w:rsidRPr="00432F19">
              <w:rPr>
                <w:rStyle w:val="Strong"/>
                <w:b w:val="0"/>
                <w:bCs w:val="0"/>
                <w:lang w:val="es-PE"/>
              </w:rPr>
              <w:t xml:space="preserve"> </w:t>
            </w:r>
            <w:proofErr w:type="spellStart"/>
            <w:r w:rsidRPr="00432F19">
              <w:rPr>
                <w:rStyle w:val="Strong"/>
                <w:b w:val="0"/>
                <w:bCs w:val="0"/>
                <w:lang w:val="es-PE"/>
              </w:rPr>
              <w:t>aliquet</w:t>
            </w:r>
            <w:proofErr w:type="spellEnd"/>
            <w:r w:rsidRPr="00432F19">
              <w:rPr>
                <w:rStyle w:val="Strong"/>
                <w:b w:val="0"/>
                <w:bCs w:val="0"/>
                <w:lang w:val="es-PE"/>
              </w:rPr>
              <w:t xml:space="preserve"> </w:t>
            </w:r>
            <w:proofErr w:type="spellStart"/>
            <w:r w:rsidRPr="00432F19">
              <w:rPr>
                <w:rStyle w:val="Strong"/>
                <w:b w:val="0"/>
                <w:bCs w:val="0"/>
                <w:lang w:val="es-PE"/>
              </w:rPr>
              <w:t>eu</w:t>
            </w:r>
            <w:proofErr w:type="spellEnd"/>
            <w:r w:rsidRPr="00432F19">
              <w:rPr>
                <w:rStyle w:val="Strong"/>
                <w:b w:val="0"/>
                <w:bCs w:val="0"/>
                <w:lang w:val="es-PE"/>
              </w:rPr>
              <w:t xml:space="preserve"> mi quis</w:t>
            </w:r>
            <w:r w:rsidR="001E2618" w:rsidRPr="00432F19">
              <w:rPr>
                <w:rStyle w:val="Strong"/>
                <w:b w:val="0"/>
                <w:bCs w:val="0"/>
                <w:lang w:val="es-PE"/>
              </w:rPr>
              <w:t xml:space="preserve"> </w:t>
            </w:r>
            <w:r w:rsidRPr="00432F19">
              <w:rPr>
                <w:rStyle w:val="Strong"/>
                <w:b w:val="0"/>
                <w:bCs w:val="0"/>
                <w:lang w:val="es-PE"/>
              </w:rPr>
              <w:t xml:space="preserve">lacinia. Ut </w:t>
            </w:r>
            <w:proofErr w:type="spellStart"/>
            <w:r w:rsidRPr="00432F19">
              <w:rPr>
                <w:rStyle w:val="Strong"/>
                <w:b w:val="0"/>
                <w:bCs w:val="0"/>
                <w:lang w:val="es-PE"/>
              </w:rPr>
              <w:t>fermentum</w:t>
            </w:r>
            <w:proofErr w:type="spellEnd"/>
            <w:r w:rsidRPr="00432F19">
              <w:rPr>
                <w:rStyle w:val="Strong"/>
                <w:b w:val="0"/>
                <w:bCs w:val="0"/>
                <w:lang w:val="es-PE"/>
              </w:rPr>
              <w:t xml:space="preserve"> a magna ut </w:t>
            </w:r>
            <w:proofErr w:type="spellStart"/>
            <w:r w:rsidRPr="00432F19">
              <w:rPr>
                <w:rStyle w:val="Strong"/>
                <w:b w:val="0"/>
                <w:bCs w:val="0"/>
                <w:lang w:val="es-PE"/>
              </w:rPr>
              <w:t>eleifend.Integer</w:t>
            </w:r>
            <w:proofErr w:type="spellEnd"/>
            <w:r w:rsidRPr="00432F19">
              <w:rPr>
                <w:rStyle w:val="Strong"/>
                <w:b w:val="0"/>
                <w:bCs w:val="0"/>
                <w:lang w:val="es-PE"/>
              </w:rPr>
              <w:t xml:space="preserve"> </w:t>
            </w:r>
            <w:proofErr w:type="spellStart"/>
            <w:r w:rsidRPr="00432F19">
              <w:rPr>
                <w:rStyle w:val="Strong"/>
                <w:b w:val="0"/>
                <w:bCs w:val="0"/>
                <w:lang w:val="es-PE"/>
              </w:rPr>
              <w:t>convallis</w:t>
            </w:r>
            <w:proofErr w:type="spellEnd"/>
            <w:r w:rsidRPr="00432F19">
              <w:rPr>
                <w:rStyle w:val="Strong"/>
                <w:b w:val="0"/>
                <w:bCs w:val="0"/>
                <w:lang w:val="es-PE"/>
              </w:rPr>
              <w:t xml:space="preserve"> </w:t>
            </w:r>
            <w:proofErr w:type="spellStart"/>
            <w:r w:rsidRPr="00432F19">
              <w:rPr>
                <w:rStyle w:val="Strong"/>
                <w:b w:val="0"/>
                <w:bCs w:val="0"/>
                <w:lang w:val="es-PE"/>
              </w:rPr>
              <w:t>suscipit</w:t>
            </w:r>
            <w:proofErr w:type="spellEnd"/>
            <w:r w:rsidRPr="00432F19">
              <w:rPr>
                <w:rStyle w:val="Strong"/>
                <w:b w:val="0"/>
                <w:bCs w:val="0"/>
                <w:lang w:val="es-PE"/>
              </w:rPr>
              <w:t xml:space="preserve"> ante </w:t>
            </w:r>
            <w:proofErr w:type="spellStart"/>
            <w:r w:rsidRPr="00432F19">
              <w:rPr>
                <w:rStyle w:val="Strong"/>
                <w:b w:val="0"/>
                <w:bCs w:val="0"/>
                <w:lang w:val="es-PE"/>
              </w:rPr>
              <w:t>eu</w:t>
            </w:r>
            <w:proofErr w:type="spellEnd"/>
            <w:r w:rsidRPr="00432F19">
              <w:rPr>
                <w:rStyle w:val="Strong"/>
                <w:b w:val="0"/>
                <w:bCs w:val="0"/>
                <w:lang w:val="es-PE"/>
              </w:rPr>
              <w:t xml:space="preserve"> </w:t>
            </w:r>
            <w:proofErr w:type="spellStart"/>
            <w:r w:rsidRPr="00432F19">
              <w:rPr>
                <w:rStyle w:val="Strong"/>
                <w:b w:val="0"/>
                <w:bCs w:val="0"/>
                <w:lang w:val="es-PE"/>
              </w:rPr>
              <w:t>varius.Morbi</w:t>
            </w:r>
            <w:proofErr w:type="spellEnd"/>
            <w:r w:rsidRPr="00432F19">
              <w:rPr>
                <w:rStyle w:val="Strong"/>
                <w:b w:val="0"/>
                <w:bCs w:val="0"/>
                <w:lang w:val="es-PE"/>
              </w:rPr>
              <w:t xml:space="preserve"> a </w:t>
            </w:r>
            <w:proofErr w:type="spellStart"/>
            <w:r w:rsidRPr="00432F19">
              <w:rPr>
                <w:rStyle w:val="Strong"/>
                <w:b w:val="0"/>
                <w:bCs w:val="0"/>
                <w:lang w:val="es-PE"/>
              </w:rPr>
              <w:t>purus</w:t>
            </w:r>
            <w:proofErr w:type="spellEnd"/>
            <w:r w:rsidRPr="00432F19">
              <w:rPr>
                <w:rStyle w:val="Strong"/>
                <w:b w:val="0"/>
                <w:bCs w:val="0"/>
                <w:lang w:val="es-PE"/>
              </w:rPr>
              <w:t xml:space="preserve"> dolor.</w:t>
            </w:r>
          </w:p>
          <w:sdt>
            <w:sdtPr>
              <w:rPr>
                <w:lang w:val="es-PE"/>
              </w:rPr>
              <w:id w:val="277604659"/>
              <w:placeholder>
                <w:docPart w:val="EB59B3CAB08144AC95DB0B0E7AEDF4F6"/>
              </w:placeholder>
              <w:temporary/>
              <w:showingPlcHdr/>
              <w15:appearance w15:val="hidden"/>
            </w:sdtPr>
            <w:sdtContent>
              <w:p w14:paraId="06E344DF" w14:textId="77777777" w:rsidR="009802BB" w:rsidRPr="00432F19" w:rsidRDefault="009802BB" w:rsidP="009802BB">
                <w:pPr>
                  <w:spacing w:before="12pt"/>
                  <w:rPr>
                    <w:lang w:val="es-PE"/>
                  </w:rPr>
                </w:pPr>
                <w:r w:rsidRPr="00432F19">
                  <w:rPr>
                    <w:lang w:val="es-PE"/>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14:paraId="57D5C54D" w14:textId="77777777" w:rsidR="007F250D" w:rsidRPr="00432F19" w:rsidRDefault="009802BB" w:rsidP="009802BB">
                <w:pPr>
                  <w:spacing w:before="12pt"/>
                  <w:rPr>
                    <w:lang w:val="es-PE"/>
                  </w:rPr>
                </w:pPr>
                <w:r w:rsidRPr="00432F19">
                  <w:rPr>
                    <w:lang w:val="es-PE"/>
                  </w:rPr>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sdtContent>
          </w:sdt>
        </w:tc>
        <w:tc>
          <w:tcPr>
            <w:tcW w:w="107.40pt" w:type="dxa"/>
          </w:tcPr>
          <w:p w14:paraId="3EFEEDD8" w14:textId="77777777" w:rsidR="007F250D" w:rsidRPr="00432F19" w:rsidRDefault="007F250D" w:rsidP="006B6D4B">
            <w:pPr>
              <w:rPr>
                <w:lang w:val="es-PE"/>
              </w:rPr>
            </w:pPr>
          </w:p>
        </w:tc>
      </w:tr>
      <w:bookmarkEnd w:id="0"/>
      <w:tr w:rsidR="007F250D" w:rsidRPr="00432F19" w14:paraId="53670B44" w14:textId="77777777" w:rsidTr="007F250D">
        <w:tc>
          <w:tcPr>
            <w:tcW w:w="297.70pt" w:type="dxa"/>
          </w:tcPr>
          <w:p w14:paraId="2E5BDC5B" w14:textId="77777777" w:rsidR="007F250D" w:rsidRPr="00432F19" w:rsidRDefault="007F250D" w:rsidP="006B6D4B">
            <w:pPr>
              <w:rPr>
                <w:lang w:val="es-PE"/>
              </w:rPr>
            </w:pPr>
            <w:r w:rsidRPr="00432F19">
              <w:rPr>
                <w:noProof/>
                <w:lang w:val="es-PE"/>
              </w:rPr>
              <w:drawing>
                <wp:inline distT="0" distB="0" distL="0" distR="0" wp14:anchorId="0D7732C1" wp14:editId="30E2CB77">
                  <wp:extent cx="3369326" cy="3610610"/>
                  <wp:effectExtent l="0" t="0" r="2540" b="8890"/>
                  <wp:docPr id="193" name="Picture 193" descr="Meandering River Flow"/>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Meandering River Flow"/>
                          <pic:cNvPicPr>
                            <a:picLocks noChangeAspect="1"/>
                          </pic:cNvPicPr>
                        </pic:nvPicPr>
                        <pic:blipFill rotWithShape="1">
                          <a:blip r:embed="rId15" cstate="screen">
                            <a:extLst>
                              <a:ext uri="{28A0092B-C50C-407E-A947-70E740481C1C}">
                                <a14:useLocalDpi xmlns:a14="http://schemas.microsoft.com/office/drawing/2010/main" val="0"/>
                              </a:ext>
                            </a:extLst>
                          </a:blip>
                          <a:srcRect/>
                          <a:stretch/>
                        </pic:blipFill>
                        <pic:spPr bwMode="auto">
                          <a:xfrm>
                            <a:off x="0" y="0"/>
                            <a:ext cx="3369326" cy="3610610"/>
                          </a:xfrm>
                          <a:prstGeom prst="rect">
                            <a:avLst/>
                          </a:prstGeom>
                          <a:ln>
                            <a:noFill/>
                          </a:ln>
                          <a:extLst>
                            <a:ext uri="{53640926-AAD7-44D8-BBD7-CCE9431645EC}">
                              <a14:shadowObscured xmlns:a14="http://schemas.microsoft.com/office/drawing/2010/main"/>
                            </a:ext>
                          </a:extLst>
                        </pic:spPr>
                      </pic:pic>
                    </a:graphicData>
                  </a:graphic>
                </wp:inline>
              </w:drawing>
            </w:r>
          </w:p>
        </w:tc>
        <w:tc>
          <w:tcPr>
            <w:tcW w:w="99.20pt" w:type="dxa"/>
            <w:vAlign w:val="bottom"/>
          </w:tcPr>
          <w:p w14:paraId="152160CF" w14:textId="77777777" w:rsidR="007F250D" w:rsidRPr="00C057E6" w:rsidRDefault="00000000" w:rsidP="007F250D">
            <w:pPr>
              <w:pStyle w:val="Caption2"/>
            </w:pPr>
            <w:sdt>
              <w:sdtPr>
                <w:rPr>
                  <w:lang w:val="es-PE"/>
                </w:rPr>
                <w:id w:val="1110703230"/>
                <w:placeholder>
                  <w:docPart w:val="1B870C1D6DAD4B2AA6912A3BF14CEA70"/>
                </w:placeholder>
                <w:temporary/>
                <w:showingPlcHdr/>
                <w15:appearance w15:val="hidden"/>
              </w:sdtPr>
              <w:sdtContent>
                <w:r w:rsidR="007F250D" w:rsidRPr="00C057E6">
                  <w:t>Image Caption: Lorem ipsum dolor sit amet, consectetur adipiscing elit.</w:t>
                </w:r>
              </w:sdtContent>
            </w:sdt>
          </w:p>
        </w:tc>
        <w:tc>
          <w:tcPr>
            <w:tcW w:w="107.40pt" w:type="dxa"/>
          </w:tcPr>
          <w:p w14:paraId="3C8B9F32" w14:textId="77777777" w:rsidR="007F250D" w:rsidRPr="00C057E6" w:rsidRDefault="007F250D" w:rsidP="006B6D4B"/>
        </w:tc>
      </w:tr>
    </w:tbl>
    <w:p w14:paraId="33282232" w14:textId="77777777" w:rsidR="006B6D4B" w:rsidRPr="00C057E6" w:rsidRDefault="006B6D4B" w:rsidP="006B6D4B"/>
    <w:p w14:paraId="25B4A09F" w14:textId="77777777" w:rsidR="007766B6" w:rsidRPr="00C057E6" w:rsidRDefault="007766B6">
      <w:pPr>
        <w:rPr>
          <w:noProof/>
        </w:rPr>
        <w:sectPr w:rsidR="007766B6" w:rsidRPr="00C057E6" w:rsidSect="00580F93">
          <w:pgSz w:w="612pt" w:h="792pt" w:code="1"/>
          <w:pgMar w:top="49.70pt" w:right="54pt" w:bottom="36pt" w:left="54pt" w:header="35.30pt" w:footer="35.30pt" w:gutter="0pt"/>
          <w:cols w:space="42.55pt"/>
          <w:docGrid w:linePitch="360"/>
        </w:sectPr>
      </w:pPr>
    </w:p>
    <w:p w14:paraId="1D82C00B" w14:textId="77777777" w:rsidR="007766B6" w:rsidRPr="00C057E6" w:rsidRDefault="007766B6">
      <w:r w:rsidRPr="00432F19">
        <w:rPr>
          <w:noProof/>
          <w:lang w:val="es-PE"/>
        </w:rPr>
        <w:lastRenderedPageBreak/>
        <w:drawing>
          <wp:anchor distT="0" distB="0" distL="114300" distR="114300" simplePos="0" relativeHeight="251720704" behindDoc="1" locked="1" layoutInCell="1" allowOverlap="1" wp14:anchorId="07A4544C" wp14:editId="4642A6B3">
            <wp:simplePos x="0" y="0"/>
            <wp:positionH relativeFrom="column">
              <wp:posOffset>-685800</wp:posOffset>
            </wp:positionH>
            <wp:positionV relativeFrom="line">
              <wp:posOffset>-631190</wp:posOffset>
            </wp:positionV>
            <wp:extent cx="7743825" cy="4429125"/>
            <wp:effectExtent l="0" t="0" r="9525" b="9525"/>
            <wp:wrapNone/>
            <wp:docPr id="14" name="Picture 14">
              <a:extLst xmlns:a="http://purl.oclc.org/ooxml/drawingml/main">
                <a:ext uri="{C183D7F6-B498-43B3-948B-1728B52AA6E4}">
                  <adec:decorative xmlns:adec="http://schemas.microsoft.com/office/drawing/2017/decorative" val="1"/>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GettyImages-97236975.jpg"/>
                    <pic:cNvPicPr/>
                  </pic:nvPicPr>
                  <pic:blipFill>
                    <a:blip r:embed="rId16">
                      <a:extLst>
                        <a:ext uri="{28A0092B-C50C-407E-A947-70E740481C1C}">
                          <a14:useLocalDpi xmlns:a14="http://schemas.microsoft.com/office/drawing/2010/main" val="0"/>
                        </a:ext>
                      </a:extLst>
                    </a:blip>
                    <a:stretch>
                      <a:fillRect/>
                    </a:stretch>
                  </pic:blipFill>
                  <pic:spPr bwMode="auto">
                    <a:xfrm>
                      <a:off x="0" y="0"/>
                      <a:ext cx="7743825" cy="442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6694"/>
        <w:gridCol w:w="1693"/>
        <w:gridCol w:w="1693"/>
      </w:tblGrid>
      <w:tr w:rsidR="007E3857" w:rsidRPr="00432F19" w14:paraId="195ED9A4" w14:textId="77777777" w:rsidTr="009802BB">
        <w:trPr>
          <w:trHeight w:val="5855"/>
        </w:trPr>
        <w:tc>
          <w:tcPr>
            <w:tcW w:w="334.70pt" w:type="dxa"/>
          </w:tcPr>
          <w:p w14:paraId="3C0E1607" w14:textId="77777777" w:rsidR="007E3857" w:rsidRPr="00C057E6" w:rsidRDefault="007E3857" w:rsidP="004C43D2"/>
        </w:tc>
        <w:tc>
          <w:tcPr>
            <w:tcW w:w="84.65pt" w:type="dxa"/>
          </w:tcPr>
          <w:p w14:paraId="036FCE95" w14:textId="77777777" w:rsidR="007E3857" w:rsidRPr="00C057E6" w:rsidRDefault="007E3857" w:rsidP="004C43D2"/>
        </w:tc>
        <w:tc>
          <w:tcPr>
            <w:tcW w:w="84.65pt" w:type="dxa"/>
          </w:tcPr>
          <w:p w14:paraId="7354DAE8" w14:textId="77777777" w:rsidR="007E3857" w:rsidRPr="00C057E6" w:rsidRDefault="007E3857" w:rsidP="004C43D2">
            <w:pPr>
              <w:rPr>
                <w:i/>
                <w:iCs/>
              </w:rPr>
            </w:pPr>
          </w:p>
        </w:tc>
      </w:tr>
      <w:tr w:rsidR="007E3857" w:rsidRPr="00432F19" w14:paraId="6A611A7D" w14:textId="77777777" w:rsidTr="007766B6">
        <w:tc>
          <w:tcPr>
            <w:tcW w:w="334.70pt" w:type="dxa"/>
          </w:tcPr>
          <w:p w14:paraId="66D016A8" w14:textId="77777777" w:rsidR="007E3857" w:rsidRPr="00432F19" w:rsidRDefault="00000000" w:rsidP="004C43D2">
            <w:pPr>
              <w:pStyle w:val="Quote5"/>
              <w:rPr>
                <w:lang w:val="es-PE"/>
              </w:rPr>
            </w:pPr>
            <w:sdt>
              <w:sdtPr>
                <w:rPr>
                  <w:lang w:val="es-PE"/>
                </w:rPr>
                <w:id w:val="224660902"/>
                <w:placeholder>
                  <w:docPart w:val="5E46251AFEF14BEC8DC5E8AA821FF04F"/>
                </w:placeholder>
                <w:temporary/>
                <w:showingPlcHdr/>
                <w15:appearance w15:val="hidden"/>
              </w:sdtPr>
              <w:sdtContent>
                <w:r w:rsidR="007E3857" w:rsidRPr="00432F19">
                  <w:rPr>
                    <w:lang w:val="es-PE"/>
                  </w:rPr>
                  <w:t>Lorem ipsum dolor sit amet, consectetur adipiscing elit. Etiam aliquet eu mi quis lacinia.</w:t>
                </w:r>
              </w:sdtContent>
            </w:sdt>
          </w:p>
          <w:sdt>
            <w:sdtPr>
              <w:rPr>
                <w:lang w:val="es-PE"/>
              </w:rPr>
              <w:id w:val="-1242405341"/>
              <w:placeholder>
                <w:docPart w:val="EACC145AB22E4F30AD5415F4C6BC4060"/>
              </w:placeholder>
              <w:temporary/>
              <w:showingPlcHdr/>
              <w15:appearance w15:val="hidden"/>
            </w:sdtPr>
            <w:sdtContent>
              <w:p w14:paraId="58022011" w14:textId="77777777" w:rsidR="007E3857" w:rsidRPr="00432F19" w:rsidRDefault="007E3857" w:rsidP="004C43D2">
                <w:pPr>
                  <w:rPr>
                    <w:lang w:val="es-PE"/>
                  </w:rPr>
                </w:pPr>
                <w:r w:rsidRPr="00432F19">
                  <w:rPr>
                    <w:lang w:val="es-PE"/>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649521BD" w14:textId="77777777" w:rsidR="007E3857" w:rsidRPr="00432F19" w:rsidRDefault="007E3857" w:rsidP="004C43D2">
                <w:pPr>
                  <w:rPr>
                    <w:lang w:val="es-PE"/>
                  </w:rPr>
                </w:pPr>
                <w:r w:rsidRPr="00432F19">
                  <w:rPr>
                    <w:lang w:val="es-PE"/>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14:paraId="483C2946" w14:textId="77777777" w:rsidR="007E3857" w:rsidRPr="00432F19" w:rsidRDefault="007E3857" w:rsidP="004C43D2">
                <w:pPr>
                  <w:rPr>
                    <w:lang w:val="es-PE"/>
                  </w:rPr>
                </w:pPr>
                <w:r w:rsidRPr="00432F19">
                  <w:rPr>
                    <w:lang w:val="es-PE"/>
                  </w:rPr>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sdtContent>
          </w:sdt>
        </w:tc>
        <w:tc>
          <w:tcPr>
            <w:tcW w:w="84.65pt" w:type="dxa"/>
          </w:tcPr>
          <w:p w14:paraId="4708458F" w14:textId="77777777" w:rsidR="007E3857" w:rsidRPr="00432F19" w:rsidRDefault="007E3857" w:rsidP="004C43D2">
            <w:pPr>
              <w:pStyle w:val="Quote5"/>
              <w:rPr>
                <w:lang w:val="es-PE"/>
              </w:rPr>
            </w:pPr>
          </w:p>
        </w:tc>
        <w:tc>
          <w:tcPr>
            <w:tcW w:w="84.65pt" w:type="dxa"/>
          </w:tcPr>
          <w:p w14:paraId="236164B4" w14:textId="77777777" w:rsidR="007E3857" w:rsidRPr="00432F19" w:rsidRDefault="007E3857" w:rsidP="004C43D2">
            <w:pPr>
              <w:pStyle w:val="Quote5"/>
              <w:rPr>
                <w:i w:val="0"/>
                <w:iCs/>
                <w:lang w:val="es-PE"/>
              </w:rPr>
            </w:pPr>
          </w:p>
        </w:tc>
      </w:tr>
    </w:tbl>
    <w:p w14:paraId="2A422A18" w14:textId="77777777" w:rsidR="004E4BD9" w:rsidRPr="00432F19" w:rsidRDefault="004E4BD9" w:rsidP="003D0860">
      <w:pPr>
        <w:rPr>
          <w:noProof/>
          <w:lang w:val="es-PE"/>
        </w:rPr>
      </w:pPr>
    </w:p>
    <w:p w14:paraId="475597C9" w14:textId="77777777" w:rsidR="009802BB" w:rsidRPr="00432F19" w:rsidRDefault="009802BB" w:rsidP="003D0860">
      <w:pPr>
        <w:rPr>
          <w:noProof/>
          <w:lang w:val="es-PE"/>
        </w:rPr>
        <w:sectPr w:rsidR="009802BB" w:rsidRPr="00432F19" w:rsidSect="00580F93">
          <w:pgSz w:w="612pt" w:h="792pt" w:code="1"/>
          <w:pgMar w:top="49.70pt" w:right="54pt" w:bottom="36pt" w:left="54pt" w:header="35.30pt" w:footer="35.30pt" w:gutter="0pt"/>
          <w:cols w:space="42.55pt"/>
          <w:docGrid w:linePitch="360"/>
        </w:sectPr>
      </w:pPr>
    </w:p>
    <w:p w14:paraId="39ACD548" w14:textId="77777777" w:rsidR="000B3301" w:rsidRPr="00432F19" w:rsidRDefault="009802BB" w:rsidP="003D0860">
      <w:pPr>
        <w:rPr>
          <w:noProof/>
          <w:lang w:val="es-PE"/>
        </w:rPr>
      </w:pPr>
      <w:r w:rsidRPr="00432F19">
        <w:rPr>
          <w:noProof/>
          <w:lang w:val="es-PE"/>
        </w:rPr>
        <w:lastRenderedPageBreak/>
        <w:drawing>
          <wp:anchor distT="0" distB="0" distL="114300" distR="114300" simplePos="0" relativeHeight="251722752" behindDoc="1" locked="1" layoutInCell="1" allowOverlap="1" wp14:anchorId="0601F89F" wp14:editId="14ABAC34">
            <wp:simplePos x="0" y="0"/>
            <wp:positionH relativeFrom="column">
              <wp:posOffset>-685800</wp:posOffset>
            </wp:positionH>
            <wp:positionV relativeFrom="page">
              <wp:posOffset>7449820</wp:posOffset>
            </wp:positionV>
            <wp:extent cx="7754112" cy="2606040"/>
            <wp:effectExtent l="0" t="0" r="0" b="3810"/>
            <wp:wrapNone/>
            <wp:docPr id="24" name="Rectangle 24">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Shape">
                <wp:wsp>
                  <wp:cNvSpPr/>
                  <wp:spPr>
                    <a:xfrm>
                      <a:off x="0" y="0"/>
                      <a:ext cx="7754112" cy="2606040"/>
                    </a:xfrm>
                    <a:prstGeom prst="rect">
                      <a:avLst/>
                    </a:prstGeom>
                    <a:solidFill>
                      <a:schemeClr val="accent1"/>
                    </a:solidFill>
                    <a:ln>
                      <a:noFill/>
                    </a:ln>
                  </wp:spPr>
                  <wp:style>
                    <a:lnRef idx="2">
                      <a:schemeClr val="accent1">
                        <a:shade val="50%"/>
                      </a:schemeClr>
                    </a:lnRef>
                    <a:fillRef idx="1">
                      <a:schemeClr val="accent1"/>
                    </a:fillRef>
                    <a:effectRef idx="0">
                      <a:schemeClr val="accent1"/>
                    </a:effectRef>
                    <a:fontRef idx="minor">
                      <a:schemeClr val="lt1"/>
                    </a:fontRef>
                  </wp:style>
                  <wp:txbx>
                    <wne:txbxContent>
                      <w:p w14:paraId="4694827D" w14:textId="77777777" w:rsidR="009802BB" w:rsidRPr="0006324A" w:rsidRDefault="009802BB" w:rsidP="009802BB">
                        <w:pPr>
                          <w:spacing w:line="9.60pt" w:lineRule="auto"/>
                          <w:ind w:end="53.85pt"/>
                          <w:rPr>
                            <w:rFonts w:ascii="Tw Cen MT" w:hAnsi="Tw Cen MT"/>
                            <w:b/>
                            <w:bCs/>
                            <w:sz w:val="40"/>
                            <w:szCs w:val="40"/>
                          </w:rPr>
                        </w:pPr>
                      </w:p>
                    </wne:txbxContent>
                  </wp:txbx>
                  <wp:bodyPr rot="0" spcFirstLastPara="0" vertOverflow="overflow" horzOverflow="overflow" vert="horz" wrap="square" lIns="91440" tIns="45720" rIns="91440" bIns="45720" numCol="1" spcCol="0" rtlCol="0" fromWordArt="0" anchor="b"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2474"/>
        <w:gridCol w:w="5887"/>
        <w:gridCol w:w="1719"/>
      </w:tblGrid>
      <w:tr w:rsidR="00FC0730" w:rsidRPr="00432F19" w14:paraId="471AC551" w14:textId="77777777" w:rsidTr="0001487E">
        <w:tc>
          <w:tcPr>
            <w:tcW w:w="123.85pt" w:type="dxa"/>
          </w:tcPr>
          <w:p w14:paraId="367F0E23" w14:textId="77777777" w:rsidR="000B3301" w:rsidRPr="00C057E6" w:rsidRDefault="00000000" w:rsidP="000B3301">
            <w:pPr>
              <w:pStyle w:val="Caption2"/>
            </w:pPr>
            <w:sdt>
              <w:sdtPr>
                <w:rPr>
                  <w:lang w:val="es-PE"/>
                </w:rPr>
                <w:id w:val="1700204883"/>
                <w:placeholder>
                  <w:docPart w:val="A547C126625945F88AF5B7D87BBB3648"/>
                </w:placeholder>
                <w:temporary/>
                <w:showingPlcHdr/>
                <w15:appearance w15:val="hidden"/>
              </w:sdtPr>
              <w:sdtContent>
                <w:r w:rsidR="000B3301" w:rsidRPr="003F44D0">
                  <w:t>Image Caption: Lorem ipsum dolor sit amet, consectetur adipiscing elit.</w:t>
                </w:r>
              </w:sdtContent>
            </w:sdt>
          </w:p>
        </w:tc>
        <w:tc>
          <w:tcPr>
            <w:tcW w:w="294.35pt" w:type="dxa"/>
          </w:tcPr>
          <w:p w14:paraId="434E2C88" w14:textId="77777777" w:rsidR="000B3301" w:rsidRPr="00432F19" w:rsidRDefault="000B3301" w:rsidP="003D0860">
            <w:pPr>
              <w:rPr>
                <w:noProof/>
                <w:lang w:val="es-PE"/>
              </w:rPr>
            </w:pPr>
            <w:r w:rsidRPr="00432F19">
              <w:rPr>
                <w:noProof/>
                <w:lang w:val="es-PE"/>
              </w:rPr>
              <w:drawing>
                <wp:inline distT="0" distB="0" distL="0" distR="0" wp14:anchorId="18FA0276" wp14:editId="4A3D2BDA">
                  <wp:extent cx="3627120" cy="3627120"/>
                  <wp:effectExtent l="0" t="0" r="0" b="0"/>
                  <wp:docPr id="194" name="Picture 194" descr="Top view of a plan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Top view of a plant"/>
                          <pic:cNvPicPr>
                            <a:picLocks noChangeAspect="1"/>
                          </pic:cNvPicPr>
                        </pic:nvPicPr>
                        <pic:blipFill rotWithShape="1">
                          <a:blip r:embed="rId17" cstate="screen">
                            <a:extLst>
                              <a:ext uri="{28A0092B-C50C-407E-A947-70E740481C1C}">
                                <a14:useLocalDpi xmlns:a14="http://schemas.microsoft.com/office/drawing/2010/main" val="0"/>
                              </a:ext>
                            </a:extLst>
                          </a:blip>
                          <a:srcRect/>
                          <a:stretch/>
                        </pic:blipFill>
                        <pic:spPr bwMode="auto">
                          <a:xfrm>
                            <a:off x="0" y="0"/>
                            <a:ext cx="3627120" cy="36271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6.10pt" w:type="dxa"/>
          </w:tcPr>
          <w:p w14:paraId="290F32C0" w14:textId="77777777" w:rsidR="000B3301" w:rsidRPr="00432F19" w:rsidRDefault="000B3301" w:rsidP="003D0860">
            <w:pPr>
              <w:rPr>
                <w:noProof/>
                <w:lang w:val="es-PE"/>
              </w:rPr>
            </w:pPr>
          </w:p>
        </w:tc>
      </w:tr>
      <w:tr w:rsidR="000B3301" w:rsidRPr="00DD0426" w14:paraId="20DEAFF2" w14:textId="77777777" w:rsidTr="00475E10">
        <w:trPr>
          <w:trHeight w:val="5378"/>
        </w:trPr>
        <w:tc>
          <w:tcPr>
            <w:tcW w:w="123.85pt" w:type="dxa"/>
          </w:tcPr>
          <w:p w14:paraId="69109EE6" w14:textId="77777777" w:rsidR="000B3301" w:rsidRPr="00432F19" w:rsidRDefault="000B3301" w:rsidP="003D0860">
            <w:pPr>
              <w:rPr>
                <w:noProof/>
                <w:lang w:val="es-PE"/>
              </w:rPr>
            </w:pPr>
          </w:p>
        </w:tc>
        <w:tc>
          <w:tcPr>
            <w:tcW w:w="380.45pt" w:type="dxa"/>
            <w:gridSpan w:val="2"/>
            <w:tcMar>
              <w:top w:w="3.60pt" w:type="dxa"/>
              <w:bottom w:w="0pt" w:type="dxa"/>
            </w:tcMar>
          </w:tcPr>
          <w:p w14:paraId="3DACBBAA" w14:textId="77777777" w:rsidR="000B3301" w:rsidRPr="00432F19" w:rsidRDefault="00000000" w:rsidP="00333AAD">
            <w:pPr>
              <w:pStyle w:val="Quote5"/>
              <w:rPr>
                <w:lang w:val="es-PE"/>
              </w:rPr>
            </w:pPr>
            <w:sdt>
              <w:sdtPr>
                <w:rPr>
                  <w:lang w:val="es-PE"/>
                </w:rPr>
                <w:id w:val="-1256509959"/>
                <w:placeholder>
                  <w:docPart w:val="7A3EED354CA0422FABEB55F65CD9A351"/>
                </w:placeholder>
                <w:temporary/>
                <w:showingPlcHdr/>
                <w15:appearance w15:val="hidden"/>
              </w:sdtPr>
              <w:sdtContent>
                <w:r w:rsidR="000B3301" w:rsidRPr="00432F19">
                  <w:rPr>
                    <w:rStyle w:val="Quote5Char"/>
                    <w:i/>
                    <w:lang w:val="es-PE"/>
                  </w:rPr>
                  <w:t>Lorem ipsum dolor sit amet, consectetur adipiscing elit. Etiam aliquet eu mi quis lacinia.</w:t>
                </w:r>
              </w:sdtContent>
            </w:sdt>
          </w:p>
          <w:p w14:paraId="26A847FE" w14:textId="77777777" w:rsidR="000B3301" w:rsidRPr="00432F19" w:rsidRDefault="00000000" w:rsidP="003D0860">
            <w:pPr>
              <w:rPr>
                <w:noProof/>
                <w:lang w:val="es-PE"/>
              </w:rPr>
            </w:pPr>
            <w:sdt>
              <w:sdtPr>
                <w:rPr>
                  <w:noProof/>
                  <w:lang w:val="es-PE"/>
                </w:rPr>
                <w:id w:val="-142892046"/>
                <w:placeholder>
                  <w:docPart w:val="7599D9F19D5E4CB9964C307CAC6521EB"/>
                </w:placeholder>
                <w:temporary/>
                <w:showingPlcHdr/>
                <w15:appearance w15:val="hidden"/>
              </w:sdtPr>
              <w:sdtContent>
                <w:r w:rsidR="000B3301" w:rsidRPr="00432F19">
                  <w:rPr>
                    <w:noProof/>
                    <w:lang w:val="es-PE"/>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sdtContent>
            </w:sdt>
          </w:p>
        </w:tc>
      </w:tr>
      <w:tr w:rsidR="00FC0730" w:rsidRPr="00DD0426" w14:paraId="31CAC9EA" w14:textId="77777777" w:rsidTr="003129F0">
        <w:trPr>
          <w:trHeight w:val="1427"/>
        </w:trPr>
        <w:tc>
          <w:tcPr>
            <w:tcW w:w="123.85pt" w:type="dxa"/>
          </w:tcPr>
          <w:p w14:paraId="1A109422" w14:textId="77777777" w:rsidR="000B3301" w:rsidRPr="00432F19" w:rsidRDefault="000B3301" w:rsidP="003D0860">
            <w:pPr>
              <w:rPr>
                <w:noProof/>
                <w:lang w:val="es-PE"/>
              </w:rPr>
            </w:pPr>
          </w:p>
        </w:tc>
        <w:tc>
          <w:tcPr>
            <w:tcW w:w="294.35pt" w:type="dxa"/>
          </w:tcPr>
          <w:p w14:paraId="090F9F31" w14:textId="77777777" w:rsidR="000B3301" w:rsidRPr="00432F19" w:rsidRDefault="00000000" w:rsidP="00475E10">
            <w:pPr>
              <w:pStyle w:val="Quote7"/>
              <w:rPr>
                <w:lang w:val="es-PE"/>
              </w:rPr>
            </w:pPr>
            <w:sdt>
              <w:sdtPr>
                <w:rPr>
                  <w:lang w:val="es-PE"/>
                </w:rPr>
                <w:id w:val="-775254652"/>
                <w:placeholder>
                  <w:docPart w:val="9D1729595F3A4F47A7F840A6A12658BF"/>
                </w:placeholder>
                <w:temporary/>
                <w:showingPlcHdr/>
                <w15:appearance w15:val="hidden"/>
              </w:sdtPr>
              <w:sdtContent>
                <w:r w:rsidR="000B3301" w:rsidRPr="00432F19">
                  <w:rPr>
                    <w:rStyle w:val="Quote8Char"/>
                    <w:rFonts w:asciiTheme="minorHAnsi" w:hAnsiTheme="minorHAnsi"/>
                    <w:i/>
                    <w:color w:val="FFFFFF" w:themeColor="background1"/>
                    <w:sz w:val="32"/>
                    <w:lang w:val="es-PE"/>
                  </w:rPr>
                  <w:t>Lorem ipsum dolor sit amet, consectetur adipiscing elit. Etiam aliquet eu mi quis lacinia.</w:t>
                </w:r>
              </w:sdtContent>
            </w:sdt>
          </w:p>
        </w:tc>
        <w:tc>
          <w:tcPr>
            <w:tcW w:w="86.10pt" w:type="dxa"/>
          </w:tcPr>
          <w:p w14:paraId="375ACF2D" w14:textId="77777777" w:rsidR="000B3301" w:rsidRPr="00432F19" w:rsidRDefault="000B3301" w:rsidP="003D0860">
            <w:pPr>
              <w:rPr>
                <w:noProof/>
                <w:lang w:val="es-PE"/>
              </w:rPr>
            </w:pPr>
          </w:p>
        </w:tc>
      </w:tr>
    </w:tbl>
    <w:p w14:paraId="4BB0E44F" w14:textId="77777777" w:rsidR="000B3301" w:rsidRPr="00432F19" w:rsidRDefault="000B3301" w:rsidP="003E3496">
      <w:pPr>
        <w:rPr>
          <w:noProof/>
          <w:lang w:val="es-PE"/>
        </w:rPr>
      </w:pPr>
    </w:p>
    <w:sectPr w:rsidR="000B3301" w:rsidRPr="00432F19" w:rsidSect="00580F93">
      <w:pgSz w:w="612pt" w:h="792pt" w:code="1"/>
      <w:pgMar w:top="49.70pt" w:right="54pt" w:bottom="36pt" w:left="54pt" w:header="35.30pt" w:footer="35.30pt" w:gutter="0pt"/>
      <w:cols w:space="42.55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E12A3C8" w14:textId="77777777" w:rsidR="00580F93" w:rsidRDefault="00580F93" w:rsidP="00A63A6C">
      <w:pPr>
        <w:spacing w:after="0pt" w:line="12pt" w:lineRule="auto"/>
      </w:pPr>
      <w:r>
        <w:separator/>
      </w:r>
    </w:p>
  </w:endnote>
  <w:endnote w:type="continuationSeparator" w:id="0">
    <w:p w14:paraId="5F38114D" w14:textId="77777777" w:rsidR="00580F93" w:rsidRDefault="00580F93" w:rsidP="00A63A6C">
      <w:pPr>
        <w:spacing w:after="0pt"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Franklin Gothic Medium Cond">
    <w:panose1 w:val="020B0606030402020204"/>
    <w:charset w:characterSet="iso-8859-1"/>
    <w:family w:val="swiss"/>
    <w:pitch w:val="variable"/>
    <w:sig w:usb0="00000287" w:usb1="00000000" w:usb2="00000000" w:usb3="00000000" w:csb0="0000009F" w:csb1="00000000"/>
  </w:font>
  <w:font w:name="Calibri">
    <w:panose1 w:val="020F0502020204030204"/>
    <w:charset w:characterSet="iso-8859-1"/>
    <w:family w:val="swiss"/>
    <w:pitch w:val="variable"/>
    <w:sig w:usb0="E4002EFF" w:usb1="C000247B" w:usb2="00000009" w:usb3="00000000" w:csb0="000001FF" w:csb1="00000000"/>
  </w:font>
  <w:font w:name="Tw Cen MT">
    <w:panose1 w:val="020B0602020104020603"/>
    <w:charset w:characterSet="iso-8859-1"/>
    <w:family w:val="swiss"/>
    <w:pitch w:val="variable"/>
    <w:sig w:usb0="00000007" w:usb1="00000000" w:usb2="00000000" w:usb3="00000000" w:csb0="00000003" w:csb1="00000000"/>
  </w:font>
  <w:font w:name="Roboto Mono">
    <w:charset w:characterSet="iso-8859-1"/>
    <w:family w:val="modern"/>
    <w:pitch w:val="fixed"/>
    <w:sig w:usb0="E00002FF" w:usb1="1000205B" w:usb2="00000020" w:usb3="00000000" w:csb0="0000019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BAE33AE" w14:textId="77777777" w:rsidR="00580F93" w:rsidRDefault="00580F93" w:rsidP="00A63A6C">
      <w:pPr>
        <w:spacing w:after="0pt" w:line="12pt" w:lineRule="auto"/>
      </w:pPr>
      <w:r>
        <w:separator/>
      </w:r>
    </w:p>
  </w:footnote>
  <w:footnote w:type="continuationSeparator" w:id="0">
    <w:p w14:paraId="42B15533" w14:textId="77777777" w:rsidR="00580F93" w:rsidRDefault="00580F93" w:rsidP="00A63A6C">
      <w:pPr>
        <w:spacing w:after="0pt" w:line="12pt" w:lineRule="auto"/>
      </w:pPr>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89"/>
    <w:multiLevelType w:val="singleLevel"/>
    <w:tmpl w:val="0FAA2AC4"/>
    <w:lvl w:ilvl="0">
      <w:start w:val="1"/>
      <w:numFmt w:val="bullet"/>
      <w:lvlText w:val=""/>
      <w:lvlJc w:val="start"/>
      <w:pPr>
        <w:tabs>
          <w:tab w:val="num" w:pos="18pt"/>
        </w:tabs>
        <w:ind w:start="18pt" w:hanging="18pt"/>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start"/>
      <w:pPr>
        <w:ind w:start="36pt" w:hanging="18pt"/>
      </w:pPr>
      <w:rPr>
        <w:rFonts w:ascii="Symbol" w:hAnsi="Symbol" w:hint="default"/>
        <w:color w:val="14756E" w:themeColor="accent1"/>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 w15:restartNumberingAfterBreak="0">
    <w:nsid w:val="155E74C1"/>
    <w:multiLevelType w:val="hybridMultilevel"/>
    <w:tmpl w:val="F6EE88F4"/>
    <w:lvl w:ilvl="0" w:tplc="14EE602C">
      <w:start w:val="1"/>
      <w:numFmt w:val="bullet"/>
      <w:lvlText w:val="►"/>
      <w:lvlJc w:val="start"/>
      <w:pPr>
        <w:ind w:start="36pt" w:hanging="18pt"/>
      </w:pPr>
      <w:rPr>
        <w:rFonts w:ascii="Franklin Gothic Medium Cond" w:hAnsi="Franklin Gothic Medium Cond" w:hint="default"/>
        <w:color w:val="14756E" w:themeColor="accent1"/>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 w15:restartNumberingAfterBreak="0">
    <w:nsid w:val="16FE412D"/>
    <w:multiLevelType w:val="hybridMultilevel"/>
    <w:tmpl w:val="1DB4DBCC"/>
    <w:lvl w:ilvl="0" w:tplc="280A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 w15:restartNumberingAfterBreak="0">
    <w:nsid w:val="68BC342A"/>
    <w:multiLevelType w:val="hybridMultilevel"/>
    <w:tmpl w:val="3012AC96"/>
    <w:lvl w:ilvl="0" w:tplc="AA0285CC">
      <w:start w:val="1"/>
      <w:numFmt w:val="bullet"/>
      <w:pStyle w:val="ListBullet"/>
      <w:lvlText w:val="►"/>
      <w:lvlJc w:val="start"/>
      <w:pPr>
        <w:ind w:start="36pt" w:hanging="18pt"/>
      </w:pPr>
      <w:rPr>
        <w:rFonts w:ascii="Franklin Gothic Medium Cond" w:hAnsi="Franklin Gothic Medium Cond" w:hint="default"/>
        <w:color w:val="14756E" w:themeColor="accent1"/>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5" w15:restartNumberingAfterBreak="0">
    <w:nsid w:val="76FE4A01"/>
    <w:multiLevelType w:val="hybridMultilevel"/>
    <w:tmpl w:val="740E9E8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16cid:durableId="2030713264">
    <w:abstractNumId w:val="2"/>
  </w:num>
  <w:num w:numId="2" w16cid:durableId="534393370">
    <w:abstractNumId w:val="5"/>
  </w:num>
  <w:num w:numId="3" w16cid:durableId="564874299">
    <w:abstractNumId w:val="4"/>
  </w:num>
  <w:num w:numId="4" w16cid:durableId="1072000520">
    <w:abstractNumId w:val="0"/>
  </w:num>
  <w:num w:numId="5" w16cid:durableId="1811243758">
    <w:abstractNumId w:val="1"/>
  </w:num>
  <w:num w:numId="6" w16cid:durableId="512762271">
    <w:abstractNumId w:val="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attachedTemplate r:id="rId1"/>
  <w:stylePaneFormatFilter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name"/>
  <w:defaultTabStop w:val="36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141BF6"/>
    <w:rsid w:val="00002642"/>
    <w:rsid w:val="0001041F"/>
    <w:rsid w:val="0001418D"/>
    <w:rsid w:val="0001487E"/>
    <w:rsid w:val="0001638A"/>
    <w:rsid w:val="00024F90"/>
    <w:rsid w:val="0002620A"/>
    <w:rsid w:val="00037F6E"/>
    <w:rsid w:val="00047CE7"/>
    <w:rsid w:val="000516BB"/>
    <w:rsid w:val="000529F1"/>
    <w:rsid w:val="00053705"/>
    <w:rsid w:val="0005379A"/>
    <w:rsid w:val="000600F5"/>
    <w:rsid w:val="0006324A"/>
    <w:rsid w:val="00084FF8"/>
    <w:rsid w:val="0008671B"/>
    <w:rsid w:val="00087ED6"/>
    <w:rsid w:val="000B3301"/>
    <w:rsid w:val="000B3B89"/>
    <w:rsid w:val="000B451E"/>
    <w:rsid w:val="000F323E"/>
    <w:rsid w:val="0010184D"/>
    <w:rsid w:val="001237B0"/>
    <w:rsid w:val="00130FB3"/>
    <w:rsid w:val="001401F6"/>
    <w:rsid w:val="00141BF6"/>
    <w:rsid w:val="00197414"/>
    <w:rsid w:val="001B3360"/>
    <w:rsid w:val="001D0736"/>
    <w:rsid w:val="001E2618"/>
    <w:rsid w:val="001F5C05"/>
    <w:rsid w:val="001F7BC5"/>
    <w:rsid w:val="0021311F"/>
    <w:rsid w:val="00220B9B"/>
    <w:rsid w:val="002219C1"/>
    <w:rsid w:val="00222796"/>
    <w:rsid w:val="002669F8"/>
    <w:rsid w:val="0028265E"/>
    <w:rsid w:val="002A4639"/>
    <w:rsid w:val="002B4439"/>
    <w:rsid w:val="002E700F"/>
    <w:rsid w:val="002F517F"/>
    <w:rsid w:val="00310C8A"/>
    <w:rsid w:val="003129F0"/>
    <w:rsid w:val="0032122F"/>
    <w:rsid w:val="00327A7B"/>
    <w:rsid w:val="0033160C"/>
    <w:rsid w:val="00332026"/>
    <w:rsid w:val="00333AAD"/>
    <w:rsid w:val="00333F79"/>
    <w:rsid w:val="0033767E"/>
    <w:rsid w:val="00346FEB"/>
    <w:rsid w:val="00362631"/>
    <w:rsid w:val="00372F40"/>
    <w:rsid w:val="003A290D"/>
    <w:rsid w:val="003C2F6B"/>
    <w:rsid w:val="003D0860"/>
    <w:rsid w:val="003D5FBE"/>
    <w:rsid w:val="003D7B43"/>
    <w:rsid w:val="003E3496"/>
    <w:rsid w:val="003F234D"/>
    <w:rsid w:val="003F44D0"/>
    <w:rsid w:val="00414C72"/>
    <w:rsid w:val="004259C3"/>
    <w:rsid w:val="00426C78"/>
    <w:rsid w:val="00432F19"/>
    <w:rsid w:val="004376B8"/>
    <w:rsid w:val="0045537C"/>
    <w:rsid w:val="004572B4"/>
    <w:rsid w:val="00475E10"/>
    <w:rsid w:val="004A7CCE"/>
    <w:rsid w:val="004C0C3F"/>
    <w:rsid w:val="004C1CC6"/>
    <w:rsid w:val="004C43D2"/>
    <w:rsid w:val="004C6B8A"/>
    <w:rsid w:val="004E4BD9"/>
    <w:rsid w:val="004E5762"/>
    <w:rsid w:val="004F5219"/>
    <w:rsid w:val="00503CB7"/>
    <w:rsid w:val="00506E3F"/>
    <w:rsid w:val="00522DD6"/>
    <w:rsid w:val="00533DB7"/>
    <w:rsid w:val="005729DE"/>
    <w:rsid w:val="00580F93"/>
    <w:rsid w:val="00593F53"/>
    <w:rsid w:val="005978FD"/>
    <w:rsid w:val="005A20B8"/>
    <w:rsid w:val="005A586E"/>
    <w:rsid w:val="005B1DED"/>
    <w:rsid w:val="005B275C"/>
    <w:rsid w:val="005B6BBD"/>
    <w:rsid w:val="005F4B01"/>
    <w:rsid w:val="005F56F8"/>
    <w:rsid w:val="005F7996"/>
    <w:rsid w:val="00601D66"/>
    <w:rsid w:val="00617F7D"/>
    <w:rsid w:val="00642B92"/>
    <w:rsid w:val="0064312D"/>
    <w:rsid w:val="00667265"/>
    <w:rsid w:val="006960F4"/>
    <w:rsid w:val="006A2477"/>
    <w:rsid w:val="006A3A69"/>
    <w:rsid w:val="006B6D4B"/>
    <w:rsid w:val="007574CB"/>
    <w:rsid w:val="007766B6"/>
    <w:rsid w:val="007831F1"/>
    <w:rsid w:val="007B5436"/>
    <w:rsid w:val="007C106A"/>
    <w:rsid w:val="007D5618"/>
    <w:rsid w:val="007E10BC"/>
    <w:rsid w:val="007E3857"/>
    <w:rsid w:val="007F19C0"/>
    <w:rsid w:val="007F250D"/>
    <w:rsid w:val="007F39D2"/>
    <w:rsid w:val="00841014"/>
    <w:rsid w:val="00846719"/>
    <w:rsid w:val="008546A8"/>
    <w:rsid w:val="00857787"/>
    <w:rsid w:val="00864509"/>
    <w:rsid w:val="00885BC3"/>
    <w:rsid w:val="0088750F"/>
    <w:rsid w:val="008C3979"/>
    <w:rsid w:val="008C770D"/>
    <w:rsid w:val="008F2B87"/>
    <w:rsid w:val="00922B8C"/>
    <w:rsid w:val="00922FCD"/>
    <w:rsid w:val="00965DF5"/>
    <w:rsid w:val="009802BB"/>
    <w:rsid w:val="009A173B"/>
    <w:rsid w:val="009A3397"/>
    <w:rsid w:val="009B4BAB"/>
    <w:rsid w:val="009C2A50"/>
    <w:rsid w:val="009D472B"/>
    <w:rsid w:val="009F4FE7"/>
    <w:rsid w:val="00A57E76"/>
    <w:rsid w:val="00A618B4"/>
    <w:rsid w:val="00A63A6C"/>
    <w:rsid w:val="00AB538E"/>
    <w:rsid w:val="00AE6FF4"/>
    <w:rsid w:val="00AF6362"/>
    <w:rsid w:val="00B060F1"/>
    <w:rsid w:val="00B069D9"/>
    <w:rsid w:val="00B0794A"/>
    <w:rsid w:val="00B07FC3"/>
    <w:rsid w:val="00B225C1"/>
    <w:rsid w:val="00B31872"/>
    <w:rsid w:val="00B5370F"/>
    <w:rsid w:val="00B6529C"/>
    <w:rsid w:val="00B86448"/>
    <w:rsid w:val="00BE0D18"/>
    <w:rsid w:val="00C034E4"/>
    <w:rsid w:val="00C057E6"/>
    <w:rsid w:val="00C6044C"/>
    <w:rsid w:val="00C64BDC"/>
    <w:rsid w:val="00C97BBF"/>
    <w:rsid w:val="00CB43CD"/>
    <w:rsid w:val="00CC457A"/>
    <w:rsid w:val="00CD2A19"/>
    <w:rsid w:val="00CD7B1F"/>
    <w:rsid w:val="00CE4711"/>
    <w:rsid w:val="00D1081A"/>
    <w:rsid w:val="00D42475"/>
    <w:rsid w:val="00D528B9"/>
    <w:rsid w:val="00D91887"/>
    <w:rsid w:val="00DB1878"/>
    <w:rsid w:val="00DB5DAB"/>
    <w:rsid w:val="00DC49B0"/>
    <w:rsid w:val="00DD0426"/>
    <w:rsid w:val="00DD402D"/>
    <w:rsid w:val="00DD58CC"/>
    <w:rsid w:val="00DE03FC"/>
    <w:rsid w:val="00DE2F2B"/>
    <w:rsid w:val="00DE3223"/>
    <w:rsid w:val="00DE6CD4"/>
    <w:rsid w:val="00E203D4"/>
    <w:rsid w:val="00E33FB2"/>
    <w:rsid w:val="00E403F2"/>
    <w:rsid w:val="00E43389"/>
    <w:rsid w:val="00E6258B"/>
    <w:rsid w:val="00E66C06"/>
    <w:rsid w:val="00E77529"/>
    <w:rsid w:val="00E819C5"/>
    <w:rsid w:val="00E91500"/>
    <w:rsid w:val="00E94F13"/>
    <w:rsid w:val="00EA79BE"/>
    <w:rsid w:val="00EC6438"/>
    <w:rsid w:val="00EE4719"/>
    <w:rsid w:val="00EE76D2"/>
    <w:rsid w:val="00EF570D"/>
    <w:rsid w:val="00F13E0F"/>
    <w:rsid w:val="00F2093D"/>
    <w:rsid w:val="00F306CB"/>
    <w:rsid w:val="00F32531"/>
    <w:rsid w:val="00F4640E"/>
    <w:rsid w:val="00F75750"/>
    <w:rsid w:val="00FC0730"/>
    <w:rsid w:val="00FD6126"/>
    <w:rsid w:val="00FF2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ED6EC8"/>
  <w15:chartTrackingRefBased/>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436"/>
  </w:style>
  <w:style w:type="paragraph" w:styleId="Heading1">
    <w:name w:val="heading 1"/>
    <w:basedOn w:val="Normal"/>
    <w:next w:val="Normal"/>
    <w:link w:val="Heading1Char"/>
    <w:uiPriority w:val="9"/>
    <w:qFormat/>
    <w:rsid w:val="0001638A"/>
    <w:pPr>
      <w:keepNext/>
      <w:keepLines/>
      <w:outlineLvl w:val="0"/>
    </w:pPr>
    <w:rPr>
      <w:rFonts w:asciiTheme="majorHAnsi" w:eastAsiaTheme="majorEastAsia" w:hAnsiTheme="majorHAnsi" w:cstheme="majorBidi"/>
      <w:b/>
      <w:color w:val="14756E" w:themeColor="accent1"/>
      <w:sz w:val="40"/>
      <w:szCs w:val="32"/>
    </w:rPr>
  </w:style>
  <w:style w:type="paragraph" w:styleId="Heading2">
    <w:name w:val="heading 2"/>
    <w:basedOn w:val="Normal"/>
    <w:next w:val="Normal"/>
    <w:link w:val="Heading2Char"/>
    <w:uiPriority w:val="9"/>
    <w:semiHidden/>
    <w:rsid w:val="00841014"/>
    <w:pPr>
      <w:outlineLvl w:val="1"/>
    </w:pPr>
    <w:rPr>
      <w:rFonts w:ascii="Tw Cen MT" w:hAnsi="Tw Cen MT"/>
      <w:b/>
      <w:bCs/>
      <w:color w:val="14756E" w:themeColor="accent1"/>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styleId="ListParagraph">
    <w:name w:val="List Paragraph"/>
    <w:basedOn w:val="Normal"/>
    <w:uiPriority w:val="34"/>
    <w:semiHidden/>
    <w:rsid w:val="004E5762"/>
    <w:pPr>
      <w:ind w:start="36pt"/>
      <w:contextualSpacing/>
    </w:pPr>
  </w:style>
  <w:style w:type="character" w:customStyle="1" w:styleId="Heading2Char">
    <w:name w:val="Heading 2 Char"/>
    <w:basedOn w:val="DefaultParagraphFont"/>
    <w:link w:val="Heading2"/>
    <w:uiPriority w:val="9"/>
    <w:semiHidden/>
    <w:rsid w:val="0064312D"/>
    <w:rPr>
      <w:rFonts w:ascii="Tw Cen MT" w:hAnsi="Tw Cen MT"/>
      <w:b/>
      <w:bCs/>
      <w:color w:val="14756E" w:themeColor="accent1"/>
      <w:sz w:val="40"/>
      <w:szCs w:val="40"/>
    </w:rPr>
  </w:style>
  <w:style w:type="paragraph" w:styleId="Header">
    <w:name w:val="header"/>
    <w:basedOn w:val="Normal"/>
    <w:link w:val="HeaderChar"/>
    <w:uiPriority w:val="99"/>
    <w:semiHidden/>
    <w:rsid w:val="00A63A6C"/>
    <w:pPr>
      <w:tabs>
        <w:tab w:val="center" w:pos="234pt"/>
        <w:tab w:val="end" w:pos="468pt"/>
      </w:tabs>
      <w:spacing w:after="0pt" w:line="12pt"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234pt"/>
        <w:tab w:val="end" w:pos="468pt"/>
      </w:tabs>
      <w:spacing w:after="0pt" w:line="12pt"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9.60pt"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9.60pt"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12pt"/>
    </w:pPr>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01638A"/>
    <w:rPr>
      <w:rFonts w:asciiTheme="majorHAnsi" w:eastAsiaTheme="majorEastAsia" w:hAnsiTheme="majorHAnsi" w:cstheme="majorBidi"/>
      <w:b/>
      <w:color w:val="14756E" w:themeColor="accent1"/>
      <w:sz w:val="40"/>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start" w:pos="290.60pt"/>
      </w:tabs>
      <w:spacing w:after="0pt"/>
      <w:ind w:start="35.45pt" w:end="38.30pt"/>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D528B9"/>
    <w:pPr>
      <w:spacing w:line="9.60pt" w:lineRule="auto"/>
    </w:pPr>
    <w:rPr>
      <w:rFonts w:asciiTheme="majorHAnsi" w:hAnsiTheme="majorHAnsi"/>
      <w:b/>
      <w:bCs/>
      <w:color w:val="FFFFFF" w:themeColor="background1"/>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3"/>
      </w:numPr>
      <w:ind w:start="21.30pt" w:hanging="21.30pt"/>
    </w:pPr>
  </w:style>
  <w:style w:type="character" w:customStyle="1" w:styleId="ChapterTitleChar">
    <w:name w:val="Chapter Title Char"/>
    <w:basedOn w:val="DefaultParagraphFont"/>
    <w:link w:val="ChapterTitle"/>
    <w:uiPriority w:val="13"/>
    <w:rsid w:val="00D528B9"/>
    <w:rPr>
      <w:rFonts w:asciiTheme="majorHAnsi" w:hAnsiTheme="majorHAnsi"/>
      <w:b/>
      <w:bCs/>
      <w:color w:val="FFFFFF" w:themeColor="background1"/>
      <w:spacing w:val="-40"/>
      <w:sz w:val="144"/>
      <w:szCs w:val="180"/>
    </w:rPr>
  </w:style>
  <w:style w:type="table" w:styleId="TableGrid">
    <w:name w:val="Table Grid"/>
    <w:basedOn w:val="TableNormal"/>
    <w:uiPriority w:val="39"/>
    <w:rsid w:val="00922B8C"/>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pt"/>
      <w:ind w:start="35.45pt" w:end="35.45pt"/>
      <w:jc w:val="center"/>
    </w:pPr>
    <w:rPr>
      <w:rFonts w:asciiTheme="majorHAnsi" w:hAnsiTheme="majorHAnsi"/>
      <w:i/>
      <w:color w:val="auto"/>
      <w:sz w:val="52"/>
    </w:rPr>
  </w:style>
  <w:style w:type="paragraph" w:styleId="Caption">
    <w:name w:val="caption"/>
    <w:basedOn w:val="Normal"/>
    <w:next w:val="Normal"/>
    <w:uiPriority w:val="35"/>
    <w:qFormat/>
    <w:rsid w:val="002B4439"/>
    <w:pPr>
      <w:spacing w:before="30pt" w:after="10pt" w:line="12pt" w:lineRule="auto"/>
    </w:pPr>
    <w:rPr>
      <w:iCs/>
      <w:color w:val="FFFFFF" w:themeColor="background1"/>
      <w:sz w:val="14"/>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start" w:pos="290.60pt"/>
      </w:tabs>
      <w:spacing w:after="0pt"/>
      <w:ind w:start="35.45pt" w:end="38.30pt"/>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start="0pt" w:end="0pt"/>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character" w:customStyle="1" w:styleId="o">
    <w:name w:val="o"/>
    <w:basedOn w:val="DefaultParagraphFont"/>
    <w:rsid w:val="004376B8"/>
  </w:style>
  <w:style w:type="character" w:customStyle="1" w:styleId="p">
    <w:name w:val="p"/>
    <w:basedOn w:val="DefaultParagraphFont"/>
    <w:rsid w:val="004376B8"/>
  </w:style>
  <w:style w:type="character" w:customStyle="1" w:styleId="n">
    <w:name w:val="n"/>
    <w:basedOn w:val="DefaultParagraphFont"/>
    <w:rsid w:val="004376B8"/>
  </w:style>
  <w:style w:type="character" w:customStyle="1" w:styleId="nc">
    <w:name w:val="nc"/>
    <w:basedOn w:val="DefaultParagraphFont"/>
    <w:rsid w:val="004376B8"/>
  </w:style>
  <w:style w:type="character" w:customStyle="1" w:styleId="w">
    <w:name w:val="w"/>
    <w:basedOn w:val="DefaultParagraphFont"/>
    <w:rsid w:val="004376B8"/>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137516">
      <w:bodyDiv w:val="1"/>
      <w:marLeft w:val="0pt"/>
      <w:marRight w:val="0pt"/>
      <w:marTop w:val="0pt"/>
      <w:marBottom w:val="0pt"/>
      <w:divBdr>
        <w:top w:val="none" w:sz="0" w:space="0" w:color="auto"/>
        <w:left w:val="none" w:sz="0" w:space="0" w:color="auto"/>
        <w:bottom w:val="none" w:sz="0" w:space="0" w:color="auto"/>
        <w:right w:val="none" w:sz="0" w:space="0" w:color="auto"/>
      </w:divBdr>
    </w:div>
    <w:div w:id="897060172">
      <w:bodyDiv w:val="1"/>
      <w:marLeft w:val="0pt"/>
      <w:marRight w:val="0pt"/>
      <w:marTop w:val="0pt"/>
      <w:marBottom w:val="0pt"/>
      <w:divBdr>
        <w:top w:val="none" w:sz="0" w:space="0" w:color="auto"/>
        <w:left w:val="none" w:sz="0" w:space="0" w:color="auto"/>
        <w:bottom w:val="none" w:sz="0" w:space="0" w:color="auto"/>
        <w:right w:val="none" w:sz="0" w:space="0" w:color="auto"/>
      </w:divBdr>
    </w:div>
    <w:div w:id="10991756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96420249">
          <w:marLeft w:val="0pt"/>
          <w:marRight w:val="0pt"/>
          <w:marTop w:val="0pt"/>
          <w:marBottom w:val="0pt"/>
          <w:divBdr>
            <w:top w:val="none" w:sz="0" w:space="0" w:color="auto"/>
            <w:left w:val="none" w:sz="0" w:space="0" w:color="auto"/>
            <w:bottom w:val="none" w:sz="0" w:space="0" w:color="auto"/>
            <w:right w:val="none" w:sz="0" w:space="0" w:color="auto"/>
          </w:divBdr>
          <w:divsChild>
            <w:div w:id="2037136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webSettings" Target="webSettings.xml"/><Relationship Id="rId13" Type="http://purl.oclc.org/ooxml/officeDocument/relationships/image" Target="media/image3.jpeg"/><Relationship Id="rId18" Type="http://purl.oclc.org/ooxml/officeDocument/relationships/fontTable" Target="fontTable.xml"/><Relationship Id="rId3" Type="http://purl.oclc.org/ooxml/officeDocument/relationships/customXml" Target="../customXml/item3.xml"/><Relationship Id="rId7" Type="http://purl.oclc.org/ooxml/officeDocument/relationships/settings" Target="settings.xml"/><Relationship Id="rId12" Type="http://purl.oclc.org/ooxml/officeDocument/relationships/image" Target="media/image2.jpeg"/><Relationship Id="rId17" Type="http://purl.oclc.org/ooxml/officeDocument/relationships/image" Target="media/image7.jpeg"/><Relationship Id="rId2" Type="http://purl.oclc.org/ooxml/officeDocument/relationships/customXml" Target="../customXml/item2.xml"/><Relationship Id="rId16" Type="http://purl.oclc.org/ooxml/officeDocument/relationships/image" Target="media/image6.jpg"/><Relationship Id="rId20" Type="http://purl.oclc.org/ooxml/officeDocument/relationships/theme" Target="theme/theme1.xml"/><Relationship Id="rId1" Type="http://purl.oclc.org/ooxml/officeDocument/relationships/customXml" Target="../customXml/item1.xml"/><Relationship Id="rId6" Type="http://purl.oclc.org/ooxml/officeDocument/relationships/styles" Target="styles.xml"/><Relationship Id="rId11" Type="http://purl.oclc.org/ooxml/officeDocument/relationships/image" Target="media/image1.jpeg"/><Relationship Id="rId5" Type="http://purl.oclc.org/ooxml/officeDocument/relationships/numbering" Target="numbering.xml"/><Relationship Id="rId15" Type="http://purl.oclc.org/ooxml/officeDocument/relationships/image" Target="media/image5.jpeg"/><Relationship Id="rId10" Type="http://purl.oclc.org/ooxml/officeDocument/relationships/endnotes" Target="endnotes.xml"/><Relationship Id="rId19" Type="http://purl.oclc.org/ooxml/officeDocument/relationships/glossaryDocument" Target="glossary/document.xml"/><Relationship Id="rId4" Type="http://purl.oclc.org/ooxml/officeDocument/relationships/customXml" Target="../customXml/item4.xml"/><Relationship Id="rId9" Type="http://purl.oclc.org/ooxml/officeDocument/relationships/footnotes" Target="footnotes.xml"/><Relationship Id="rId14" Type="http://purl.oclc.org/ooxml/officeDocument/relationships/image" Target="media/image4.jpg"/><Relationship Id="rId21" Type="http://schemas.openxmlformats.org/officeDocument/2006/relationships/chart" Target="charts/chart21.xml"/></Relationships>
</file>

<file path=word/_rels/settings.xml.rels><?xml version="1.0" encoding="UTF-8" standalone="yes"?>
<Relationships xmlns="http://schemas.openxmlformats.org/package/2006/relationships"><Relationship Id="rId1" Type="http://purl.oclc.org/ooxml/officeDocument/relationships/attachedTemplate" Target="file:///C:\Users\Jaime\AppData\Roaming\Microsoft\Templates\Colorful%20student%20report.dotx" TargetMode="External"/></Relationships>
</file>

<file path=word/charts/chart21.xml><?xml version="1.0" encoding="utf-8"?>
<c:chartSpace xmlns:c="http://schemas.openxmlformats.org/drawingml/2006/chart" xmlns:a="http://schemas.openxmlformats.org/drawingml/2006/main" xmlns:r="http://schemas.openxmlformats.org/officeDocument/2006/relationships">
  <c:chart>
    <c:autoTitleDeleted val="1"/>
    <c:legend>
      <c:legendPos val="t"/>
    </c:legend>
    <c:plotArea>
      <c:layout/>
      <c:lineChart>
        <c:varyColors val="0"/>
        <c:ser>
          <c:idx val="0"/>
          <c:order val="0"/>
          <c:dLbls>
            <c:showVal val="1"/>
            <c:showCatName val="1"/>
            <c:showLegendKey val="0"/>
            <c:showSerName val="0"/>
            <c:showPercent val="0"/>
            <c:showLeaderLines val="0"/>
            <c:showBubbleSize val="0"/>
          </c:dLbls>
          <c:cat>
            <c:strLit>
              <c:ptCount val="5"/>
              <c:pt idx="0">
                <c:v>A</c:v>
              </c:pt>
              <c:pt idx="1">
                <c:v>B</c:v>
              </c:pt>
              <c:pt idx="2">
                <c:v>C</c:v>
              </c:pt>
              <c:pt idx="3">
                <c:v>D</c:v>
              </c:pt>
              <c:pt idx="4">
                <c:v>E</c:v>
              </c:pt>
            </c:strLit>
          </c:cat>
          <c:val>
            <c:numLit>
              <c:ptCount val="5"/>
              <c:pt idx="0">
                <c:v>1</c:v>
              </c:pt>
              <c:pt idx="1">
                <c:v>3</c:v>
              </c:pt>
              <c:pt idx="2">
                <c:v>2</c:v>
              </c:pt>
              <c:pt idx="3">
                <c:v>5</c:v>
              </c:pt>
              <c:pt idx="4">
                <c:v>4</c:v>
              </c:pt>
            </c:numLit>
          </c:val>
        </c:ser>
        <c:overlap val="100"/>
        <c:axId val="1"/>
        <c:axId val="2"/>
      </c:lineChart>
      <c:catAx>
        <c:axId val="1"/>
        <c:axPos val="b"/>
        <c:crossAx val="2"/>
        <c:auto val="1"/>
        <c:delete val="0"/>
        <c:majorTickMark val="none"/>
        <c:minorTickMark val="none"/>
        <c:tickLblPos val="nextTo"/>
        <c:crosses val="autoZero"/>
        <c:majorGridlines/>
        <c:scaling>
          <c:orientation val="minMax"/>
        </c:scaling>
        <c:spPr>
          <a:ln>
            <a:solidFill/>
          </a:ln>
        </c:spPr>
      </c:catAx>
      <c:valAx>
        <c:axId val="2"/>
        <c:axPos val="l"/>
        <c:crossAx val="1"/>
        <c:auto val="1"/>
        <c:delete val="0"/>
        <c:majorTickMark val="none"/>
        <c:minorTickMark val="none"/>
        <c:tickLblPos val="nextTo"/>
        <c:crosses val="autoZero"/>
        <c:majorGridlines/>
        <c:scaling>
          <c:orientation val="minMax"/>
        </c:scaling>
        <c:spPr>
          <a:ln>
            <a:solidFill/>
          </a:ln>
        </c:spPr>
      </c:valAx>
    </c:plotArea>
  </c:chart>
  <c:spPr>
    <a:ln>
      <a:noFill/>
    </a:ln>
  </c:spPr>
</c:chartSpace>
</file>

<file path=word/glossary/_rels/document.xml.rels><?xml version="1.0" encoding="UTF-8" standalone="yes"?>
<Relationships xmlns="http://schemas.openxmlformats.org/package/2006/relationships"><Relationship Id="rId3" Type="http://purl.oclc.org/ooxml/officeDocument/relationships/settings" Target="settings.xml"/><Relationship Id="rId2" Type="http://purl.oclc.org/ooxml/officeDocument/relationships/styles" Target="styles.xml"/><Relationship Id="rId1" Type="http://purl.oclc.org/ooxml/officeDocument/relationships/numbering" Target="numbering.xml"/><Relationship Id="rId5" Type="http://purl.oclc.org/ooxml/officeDocument/relationships/fontTable" Target="fontTable.xml"/><Relationship Id="rId4" Type="http://purl.oclc.org/ooxml/officeDocument/relationships/webSettings" Target="webSettings.xml"/></Relationships>
</file>

<file path=word/glossary/document.xml><?xml version="1.0" encoding="utf-8"?>
<w:glossary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docParts>
    <w:docPart>
      <w:docPartPr>
        <w:name w:val="146D13CA39724F32B5E0AD6B965682CA"/>
        <w:category>
          <w:name w:val="General"/>
          <w:gallery w:val="placeholder"/>
        </w:category>
        <w:types>
          <w:type w:val="bbPlcHdr"/>
        </w:types>
        <w:behaviors>
          <w:behavior w:val="content"/>
        </w:behaviors>
        <w:guid w:val="{6D23F372-299D-40CC-93A7-FAD51C0FD664}"/>
      </w:docPartPr>
      <w:docPartBody>
        <w:p w:rsidR="00E55990" w:rsidRDefault="00000000">
          <w:pPr>
            <w:pStyle w:val="146D13CA39724F32B5E0AD6B965682CA"/>
          </w:pPr>
          <w:r w:rsidRPr="00D528B9">
            <w:t>Lorem ipsum dolor sit amet, consectetur adipiscing elit. Etiam aliquet eu mi quis lacinia. Ut fermentum a magna ut eleifend.</w:t>
          </w:r>
        </w:p>
      </w:docPartBody>
    </w:docPart>
    <w:docPart>
      <w:docPartPr>
        <w:name w:val="112B2876F51E4CC5A8ED0E46DDDB080E"/>
        <w:category>
          <w:name w:val="General"/>
          <w:gallery w:val="placeholder"/>
        </w:category>
        <w:types>
          <w:type w:val="bbPlcHdr"/>
        </w:types>
        <w:behaviors>
          <w:behavior w:val="content"/>
        </w:behaviors>
        <w:guid w:val="{FDAC738C-16A6-4A47-A076-D1C7B70982DF}"/>
      </w:docPartPr>
      <w:docPartBody>
        <w:p w:rsidR="00E55990" w:rsidRDefault="00000000">
          <w:pPr>
            <w:pStyle w:val="112B2876F51E4CC5A8ED0E46DDDB080E"/>
          </w:pPr>
          <w:r w:rsidRPr="003F234D">
            <w:t xml:space="preserve">By </w:t>
          </w:r>
          <w:r w:rsidRPr="003F234D">
            <w:rPr>
              <w:noProof/>
            </w:rPr>
            <w:t>Mirjam Nilsson</w:t>
          </w:r>
          <w:r w:rsidRPr="003F234D">
            <w:t xml:space="preserve">, </w:t>
          </w:r>
          <w:r w:rsidRPr="00D528B9">
            <w:t>Bellows</w:t>
          </w:r>
          <w:r w:rsidRPr="003F234D">
            <w:t xml:space="preserve"> College, September 20YY</w:t>
          </w:r>
        </w:p>
      </w:docPartBody>
    </w:docPart>
    <w:docPart>
      <w:docPartPr>
        <w:name w:val="8D9045B286154770A3FE4CDC09C02175"/>
        <w:category>
          <w:name w:val="General"/>
          <w:gallery w:val="placeholder"/>
        </w:category>
        <w:types>
          <w:type w:val="bbPlcHdr"/>
        </w:types>
        <w:behaviors>
          <w:behavior w:val="content"/>
        </w:behaviors>
        <w:guid w:val="{2B837152-8D98-4D31-81AE-8739CDA63233}"/>
      </w:docPartPr>
      <w:docPartBody>
        <w:p w:rsidR="00E55990" w:rsidRDefault="00000000">
          <w:pPr>
            <w:pStyle w:val="8D9045B286154770A3FE4CDC09C02175"/>
          </w:pPr>
          <w:r w:rsidRPr="00D528B9">
            <w:t>Chapter Title</w:t>
          </w:r>
        </w:p>
      </w:docPartBody>
    </w:docPart>
    <w:docPart>
      <w:docPartPr>
        <w:name w:val="819EC5D1B14B4CC49C1B3F75683973BD"/>
        <w:category>
          <w:name w:val="General"/>
          <w:gallery w:val="placeholder"/>
        </w:category>
        <w:types>
          <w:type w:val="bbPlcHdr"/>
        </w:types>
        <w:behaviors>
          <w:behavior w:val="content"/>
        </w:behaviors>
        <w:guid w:val="{A942E717-D117-41BC-98C7-FB2A5492BEDB}"/>
      </w:docPartPr>
      <w:docPartBody>
        <w:p w:rsidR="00E55990" w:rsidRDefault="00000000">
          <w:pPr>
            <w:pStyle w:val="819EC5D1B14B4CC49C1B3F75683973BD"/>
          </w:pPr>
          <w:r w:rsidRPr="00D528B9">
            <w:t>Lorem ipsum dolor sit amet, consectetur adipiscing elit. Etiam aliquet eu mi quis lacinia. Ut fermentum a magna ut eleifend.</w:t>
          </w:r>
        </w:p>
      </w:docPartBody>
    </w:docPart>
    <w:docPart>
      <w:docPartPr>
        <w:name w:val="81D30B23FA7543E186F127973F3A6F17"/>
        <w:category>
          <w:name w:val="General"/>
          <w:gallery w:val="placeholder"/>
        </w:category>
        <w:types>
          <w:type w:val="bbPlcHdr"/>
        </w:types>
        <w:behaviors>
          <w:behavior w:val="content"/>
        </w:behaviors>
        <w:guid w:val="{63092CDD-8504-41C2-B2DF-DEC55FE46FC0}"/>
      </w:docPartPr>
      <w:docPartBody>
        <w:p w:rsidR="00E55990" w:rsidRDefault="00000000">
          <w:pPr>
            <w:pStyle w:val="81D30B23FA7543E186F127973F3A6F17"/>
          </w:pPr>
          <w:r w:rsidRPr="009802BB">
            <w:t>Lorem ipsum dolor sit amet, consectetur adipiscing elit. Etiam aliquet eu mi quis lacinia.</w:t>
          </w:r>
        </w:p>
      </w:docPartBody>
    </w:docPart>
    <w:docPart>
      <w:docPartPr>
        <w:name w:val="2911C4AEE5DA4CE9B0605F2930FFA018"/>
        <w:category>
          <w:name w:val="General"/>
          <w:gallery w:val="placeholder"/>
        </w:category>
        <w:types>
          <w:type w:val="bbPlcHdr"/>
        </w:types>
        <w:behaviors>
          <w:behavior w:val="content"/>
        </w:behaviors>
        <w:guid w:val="{0F5FB62C-F145-43A8-BCF0-80A3342BC090}"/>
      </w:docPartPr>
      <w:docPartBody>
        <w:p w:rsidR="00E55990" w:rsidRDefault="00000000">
          <w:pPr>
            <w:pStyle w:val="2911C4AEE5DA4CE9B0605F2930FFA018"/>
          </w:pPr>
          <w:r w:rsidRPr="003F234D">
            <w:t>Section Title</w:t>
          </w:r>
        </w:p>
      </w:docPartBody>
    </w:docPart>
    <w:docPart>
      <w:docPartPr>
        <w:name w:val="FB7144F399544A8ABE04D647B2B37042"/>
        <w:category>
          <w:name w:val="General"/>
          <w:gallery w:val="placeholder"/>
        </w:category>
        <w:types>
          <w:type w:val="bbPlcHdr"/>
        </w:types>
        <w:behaviors>
          <w:behavior w:val="content"/>
        </w:behaviors>
        <w:guid w:val="{1728AF25-4CE0-4EEC-A8E2-5F1A25F84A97}"/>
      </w:docPartPr>
      <w:docPartBody>
        <w:p w:rsidR="00E55990" w:rsidRDefault="00000000">
          <w:pPr>
            <w:pStyle w:val="FB7144F399544A8ABE04D647B2B37042"/>
          </w:pPr>
          <w:r w:rsidRPr="003F234D">
            <w:t>Section Title</w:t>
          </w:r>
        </w:p>
      </w:docPartBody>
    </w:docPart>
    <w:docPart>
      <w:docPartPr>
        <w:name w:val="244C1D32F888417BAEDDC36E38F1ECD6"/>
        <w:category>
          <w:name w:val="General"/>
          <w:gallery w:val="placeholder"/>
        </w:category>
        <w:types>
          <w:type w:val="bbPlcHdr"/>
        </w:types>
        <w:behaviors>
          <w:behavior w:val="content"/>
        </w:behaviors>
        <w:guid w:val="{901CB945-A55E-4C3B-9AD9-D5308756A511}"/>
      </w:docPartPr>
      <w:docPartBody>
        <w:p w:rsidR="00E55990" w:rsidRDefault="00000000">
          <w:pPr>
            <w:pStyle w:val="244C1D32F888417BAEDDC36E38F1ECD6"/>
          </w:pPr>
          <w:r w:rsidRPr="003F234D">
            <w:t>Lorem ipsum dolor sit amet, consectetur adipiscing elit. Etiam aliquet eu mi quis lacinia. Ut fermentum a magna ut eleifend. Integer convallis suscipit ante eu varius. fdfd</w:t>
          </w:r>
        </w:p>
      </w:docPartBody>
    </w:docPart>
    <w:docPart>
      <w:docPartPr>
        <w:name w:val="E3D201FA8A424FD68CEB518C1C7C9D8D"/>
        <w:category>
          <w:name w:val="General"/>
          <w:gallery w:val="placeholder"/>
        </w:category>
        <w:types>
          <w:type w:val="bbPlcHdr"/>
        </w:types>
        <w:behaviors>
          <w:behavior w:val="content"/>
        </w:behaviors>
        <w:guid w:val="{500AD50B-3519-4790-A957-17391489D89C}"/>
      </w:docPartPr>
      <w:docPartBody>
        <w:p w:rsidR="00E55990" w:rsidRDefault="00000000">
          <w:pPr>
            <w:pStyle w:val="E3D201FA8A424FD68CEB518C1C7C9D8D"/>
          </w:pPr>
          <w:r w:rsidRPr="009802BB">
            <w:t>Lorem ipsum suas dolor sit amet, cu option tritani ius possim aperiri.</w:t>
          </w:r>
        </w:p>
      </w:docPartBody>
    </w:docPart>
    <w:docPart>
      <w:docPartPr>
        <w:name w:val="3269DAE3263143F5A916B650C8AFB388"/>
        <w:category>
          <w:name w:val="General"/>
          <w:gallery w:val="placeholder"/>
        </w:category>
        <w:types>
          <w:type w:val="bbPlcHdr"/>
        </w:types>
        <w:behaviors>
          <w:behavior w:val="content"/>
        </w:behaviors>
        <w:guid w:val="{D4527984-1B82-4087-B124-736178BD78D4}"/>
      </w:docPartPr>
      <w:docPartBody>
        <w:p w:rsidR="00E55990" w:rsidRDefault="00000000">
          <w:pPr>
            <w:pStyle w:val="3269DAE3263143F5A916B650C8AFB388"/>
          </w:pPr>
          <w:r w:rsidRPr="009802BB">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docPartBody>
    </w:docPart>
    <w:docPart>
      <w:docPartPr>
        <w:name w:val="EB59B3CAB08144AC95DB0B0E7AEDF4F6"/>
        <w:category>
          <w:name w:val="General"/>
          <w:gallery w:val="placeholder"/>
        </w:category>
        <w:types>
          <w:type w:val="bbPlcHdr"/>
        </w:types>
        <w:behaviors>
          <w:behavior w:val="content"/>
        </w:behaviors>
        <w:guid w:val="{BA3199F1-97F9-41DC-B8DE-C5592F486151}"/>
      </w:docPartPr>
      <w:docPartBody>
        <w:p w:rsidR="00E55990" w:rsidRPr="009802BB" w:rsidRDefault="00000000" w:rsidP="009802BB">
          <w:pPr>
            <w:spacing w:before="12pt"/>
          </w:pPr>
          <w:r w:rsidRPr="009802BB">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rsidR="00E55990" w:rsidRDefault="00000000">
          <w:pPr>
            <w:pStyle w:val="EB59B3CAB08144AC95DB0B0E7AEDF4F6"/>
          </w:pPr>
          <w:r w:rsidRPr="009802BB">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docPartBody>
    </w:docPart>
    <w:docPart>
      <w:docPartPr>
        <w:name w:val="1B870C1D6DAD4B2AA6912A3BF14CEA70"/>
        <w:category>
          <w:name w:val="General"/>
          <w:gallery w:val="placeholder"/>
        </w:category>
        <w:types>
          <w:type w:val="bbPlcHdr"/>
        </w:types>
        <w:behaviors>
          <w:behavior w:val="content"/>
        </w:behaviors>
        <w:guid w:val="{6D61E75F-934B-4BA0-BA7E-0FCFAC9A48FF}"/>
      </w:docPartPr>
      <w:docPartBody>
        <w:p w:rsidR="00E55990" w:rsidRDefault="00000000">
          <w:pPr>
            <w:pStyle w:val="1B870C1D6DAD4B2AA6912A3BF14CEA70"/>
          </w:pPr>
          <w:r w:rsidRPr="00E403F2">
            <w:t>Image Caption: Lorem ipsum dolor sit amet, consectetur adipiscing elit.</w:t>
          </w:r>
        </w:p>
      </w:docPartBody>
    </w:docPart>
    <w:docPart>
      <w:docPartPr>
        <w:name w:val="5E46251AFEF14BEC8DC5E8AA821FF04F"/>
        <w:category>
          <w:name w:val="General"/>
          <w:gallery w:val="placeholder"/>
        </w:category>
        <w:types>
          <w:type w:val="bbPlcHdr"/>
        </w:types>
        <w:behaviors>
          <w:behavior w:val="content"/>
        </w:behaviors>
        <w:guid w:val="{E276CED1-CFC3-4CFE-8AF0-CB7D8158B10C}"/>
      </w:docPartPr>
      <w:docPartBody>
        <w:p w:rsidR="00E55990" w:rsidRDefault="00000000">
          <w:pPr>
            <w:pStyle w:val="5E46251AFEF14BEC8DC5E8AA821FF04F"/>
          </w:pPr>
          <w:r w:rsidRPr="009802BB">
            <w:t>Lorem ipsum dolor sit amet, consectetur adipiscing elit. Etiam aliquet eu mi quis lacinia.</w:t>
          </w:r>
        </w:p>
      </w:docPartBody>
    </w:docPart>
    <w:docPart>
      <w:docPartPr>
        <w:name w:val="EACC145AB22E4F30AD5415F4C6BC4060"/>
        <w:category>
          <w:name w:val="General"/>
          <w:gallery w:val="placeholder"/>
        </w:category>
        <w:types>
          <w:type w:val="bbPlcHdr"/>
        </w:types>
        <w:behaviors>
          <w:behavior w:val="content"/>
        </w:behaviors>
        <w:guid w:val="{57BC558F-F121-45D9-8A5C-E35B8256430B}"/>
      </w:docPartPr>
      <w:docPartBody>
        <w:p w:rsidR="00E55990" w:rsidRPr="003F234D" w:rsidRDefault="00000000" w:rsidP="004C43D2">
          <w:r w:rsidRPr="003F234D">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E55990" w:rsidRPr="003F234D" w:rsidRDefault="00000000" w:rsidP="004C43D2">
          <w:r w:rsidRPr="003F234D">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rsidR="00E55990" w:rsidRDefault="00000000">
          <w:pPr>
            <w:pStyle w:val="EACC145AB22E4F30AD5415F4C6BC4060"/>
          </w:pPr>
          <w:r w:rsidRPr="003F234D">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docPartBody>
    </w:docPart>
    <w:docPart>
      <w:docPartPr>
        <w:name w:val="A547C126625945F88AF5B7D87BBB3648"/>
        <w:category>
          <w:name w:val="General"/>
          <w:gallery w:val="placeholder"/>
        </w:category>
        <w:types>
          <w:type w:val="bbPlcHdr"/>
        </w:types>
        <w:behaviors>
          <w:behavior w:val="content"/>
        </w:behaviors>
        <w:guid w:val="{A4768530-9173-4914-9E53-A47A8009185C}"/>
      </w:docPartPr>
      <w:docPartBody>
        <w:p w:rsidR="00E55990" w:rsidRDefault="00000000">
          <w:pPr>
            <w:pStyle w:val="A547C126625945F88AF5B7D87BBB3648"/>
          </w:pPr>
          <w:r w:rsidRPr="00E403F2">
            <w:t>Image Caption: Lorem ipsum dolor sit amet, consectetur adipiscing elit.</w:t>
          </w:r>
        </w:p>
      </w:docPartBody>
    </w:docPart>
    <w:docPart>
      <w:docPartPr>
        <w:name w:val="7A3EED354CA0422FABEB55F65CD9A351"/>
        <w:category>
          <w:name w:val="General"/>
          <w:gallery w:val="placeholder"/>
        </w:category>
        <w:types>
          <w:type w:val="bbPlcHdr"/>
        </w:types>
        <w:behaviors>
          <w:behavior w:val="content"/>
        </w:behaviors>
        <w:guid w:val="{62542F8E-9C27-48C4-AA4F-953C083C6B8A}"/>
      </w:docPartPr>
      <w:docPartBody>
        <w:p w:rsidR="00E55990" w:rsidRDefault="00000000">
          <w:pPr>
            <w:pStyle w:val="7A3EED354CA0422FABEB55F65CD9A351"/>
          </w:pPr>
          <w:r w:rsidRPr="00333AAD">
            <w:rPr>
              <w:rStyle w:val="Quote5Char"/>
              <w:i w:val="0"/>
            </w:rPr>
            <w:t>Lorem ipsum dolor sit amet, consectetur adipiscing elit. Etiam aliquet eu mi quis lacinia.</w:t>
          </w:r>
        </w:p>
      </w:docPartBody>
    </w:docPart>
    <w:docPart>
      <w:docPartPr>
        <w:name w:val="7599D9F19D5E4CB9964C307CAC6521EB"/>
        <w:category>
          <w:name w:val="General"/>
          <w:gallery w:val="placeholder"/>
        </w:category>
        <w:types>
          <w:type w:val="bbPlcHdr"/>
        </w:types>
        <w:behaviors>
          <w:behavior w:val="content"/>
        </w:behaviors>
        <w:guid w:val="{FBB5E289-DF0E-4BA6-A25A-9957F71D817A}"/>
      </w:docPartPr>
      <w:docPartBody>
        <w:p w:rsidR="00E55990" w:rsidRDefault="00000000">
          <w:pPr>
            <w:pStyle w:val="7599D9F19D5E4CB9964C307CAC6521EB"/>
          </w:pPr>
          <w:r w:rsidRPr="003F234D">
            <w:rPr>
              <w:noProof/>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docPartBody>
    </w:docPart>
    <w:docPart>
      <w:docPartPr>
        <w:name w:val="9D1729595F3A4F47A7F840A6A12658BF"/>
        <w:category>
          <w:name w:val="General"/>
          <w:gallery w:val="placeholder"/>
        </w:category>
        <w:types>
          <w:type w:val="bbPlcHdr"/>
        </w:types>
        <w:behaviors>
          <w:behavior w:val="content"/>
        </w:behaviors>
        <w:guid w:val="{CD65F3BB-A8F2-46D8-B11E-8A8778BD0557}"/>
      </w:docPartPr>
      <w:docPartBody>
        <w:p w:rsidR="00E55990" w:rsidRDefault="00000000">
          <w:pPr>
            <w:pStyle w:val="9D1729595F3A4F47A7F840A6A12658BF"/>
          </w:pPr>
          <w:r w:rsidRPr="00475E10">
            <w:rPr>
              <w:rStyle w:val="Quote8Char"/>
              <w:i w:val="0"/>
              <w:color w:val="FFFFFF" w:themeColor="background1"/>
              <w:sz w:val="32"/>
            </w:rPr>
            <w:t>Lorem ipsum dolor sit amet, consectetur adipiscing elit. Etiam aliquet eu mi quis lacinia.</w:t>
          </w:r>
        </w:p>
      </w:docPartBody>
    </w:docPart>
  </w:docParts>
</w:glossaryDocument>
</file>

<file path=word/glossary/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Franklin Gothic Medium Cond">
    <w:panose1 w:val="020B0606030402020204"/>
    <w:charset w:characterSet="iso-8859-1"/>
    <w:family w:val="swiss"/>
    <w:pitch w:val="variable"/>
    <w:sig w:usb0="00000287" w:usb1="00000000" w:usb2="00000000" w:usb3="00000000" w:csb0="0000009F" w:csb1="00000000"/>
  </w:font>
  <w:font w:name="Calibri">
    <w:panose1 w:val="020F0502020204030204"/>
    <w:charset w:characterSet="iso-8859-1"/>
    <w:family w:val="swiss"/>
    <w:pitch w:val="variable"/>
    <w:sig w:usb0="E4002EFF" w:usb1="C000247B" w:usb2="00000009" w:usb3="00000000" w:csb0="000001FF" w:csb1="00000000"/>
  </w:font>
  <w:font w:name="Tw Cen MT">
    <w:panose1 w:val="020B0602020104020603"/>
    <w:charset w:characterSet="iso-8859-1"/>
    <w:family w:val="swiss"/>
    <w:pitch w:val="variable"/>
    <w:sig w:usb0="00000007" w:usb1="00000000" w:usb2="00000000" w:usb3="00000000" w:csb0="00000003" w:csb1="00000000"/>
  </w:font>
  <w:font w:name="Roboto Mono">
    <w:charset w:characterSet="iso-8859-1"/>
    <w:family w:val="modern"/>
    <w:pitch w:val="fixed"/>
    <w:sig w:usb0="E00002FF" w:usb1="1000205B" w:usb2="00000020" w:usb3="00000000" w:csb0="0000019F" w:csb1="00000000"/>
  </w:font>
  <w:font w:name="Calibri Light">
    <w:panose1 w:val="020F0302020204030204"/>
    <w:charset w:characterSet="iso-8859-1"/>
    <w:family w:val="swiss"/>
    <w:pitch w:val="variable"/>
    <w:sig w:usb0="E4002EFF" w:usb1="C000247B" w:usb2="00000009" w:usb3="00000000" w:csb0="000001FF" w:csb1="00000000"/>
  </w:font>
</w:fonts>
</file>

<file path=word/glossary/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68BC342A"/>
    <w:multiLevelType w:val="hybridMultilevel"/>
    <w:tmpl w:val="3012AC96"/>
    <w:lvl w:ilvl="0" w:tplc="AA0285CC">
      <w:start w:val="1"/>
      <w:numFmt w:val="bullet"/>
      <w:pStyle w:val="ListBullet"/>
      <w:lvlText w:val="►"/>
      <w:lvlJc w:val="start"/>
      <w:pPr>
        <w:ind w:start="36pt" w:hanging="18pt"/>
      </w:pPr>
      <w:rPr>
        <w:rFonts w:ascii="Franklin Gothic Medium Cond" w:hAnsi="Franklin Gothic Medium Cond" w:hint="default"/>
        <w:color w:val="4472C4" w:themeColor="accent1"/>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16cid:durableId="266085507">
    <w:abstractNumId w:val="0"/>
  </w:num>
</w:numbering>
</file>

<file path=word/glossary/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782"/>
    <w:rsid w:val="00122FB6"/>
    <w:rsid w:val="00290084"/>
    <w:rsid w:val="003F5269"/>
    <w:rsid w:val="006D01D4"/>
    <w:rsid w:val="00784329"/>
    <w:rsid w:val="008E28BB"/>
    <w:rsid w:val="009D3C68"/>
    <w:rsid w:val="00A078AE"/>
    <w:rsid w:val="00A1135A"/>
    <w:rsid w:val="00A93782"/>
    <w:rsid w:val="00B8523D"/>
    <w:rsid w:val="00C01B0F"/>
    <w:rsid w:val="00E143E4"/>
    <w:rsid w:val="00E55990"/>
    <w:rsid w:val="00EA1D5B"/>
    <w:rsid w:val="00ED7F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D501DFCBE0CD4A468A9D62DB2DCA8C4E">
    <w:name w:val="D501DFCBE0CD4A468A9D62DB2DCA8C4E"/>
  </w:style>
  <w:style w:type="paragraph" w:customStyle="1" w:styleId="0B2A3EE646FA469FB1A0676F6D08C2C1">
    <w:name w:val="0B2A3EE646FA469FB1A0676F6D08C2C1"/>
  </w:style>
  <w:style w:type="paragraph" w:customStyle="1" w:styleId="146D13CA39724F32B5E0AD6B965682CA">
    <w:name w:val="146D13CA39724F32B5E0AD6B965682CA"/>
  </w:style>
  <w:style w:type="paragraph" w:customStyle="1" w:styleId="112B2876F51E4CC5A8ED0E46DDDB080E">
    <w:name w:val="112B2876F51E4CC5A8ED0E46DDDB080E"/>
  </w:style>
  <w:style w:type="paragraph" w:customStyle="1" w:styleId="B68A39A0D9EC496FA963728DA010217A">
    <w:name w:val="B68A39A0D9EC496FA963728DA010217A"/>
  </w:style>
  <w:style w:type="paragraph" w:customStyle="1" w:styleId="7CFFFE6EBA1649639BCDE09F2618AE81">
    <w:name w:val="7CFFFE6EBA1649639BCDE09F2618AE81"/>
  </w:style>
  <w:style w:type="paragraph" w:customStyle="1" w:styleId="3B1F50FED5154EB29C0D5775AE766676">
    <w:name w:val="3B1F50FED5154EB29C0D5775AE766676"/>
  </w:style>
  <w:style w:type="paragraph" w:customStyle="1" w:styleId="E77CAF06B7B1440095CE5A1B9A7E162D">
    <w:name w:val="E77CAF06B7B1440095CE5A1B9A7E162D"/>
  </w:style>
  <w:style w:type="paragraph" w:styleId="Quote">
    <w:name w:val="Quote"/>
    <w:basedOn w:val="Normal"/>
    <w:next w:val="Normal"/>
    <w:link w:val="QuoteChar"/>
    <w:uiPriority w:val="29"/>
    <w:qFormat/>
    <w:pPr>
      <w:spacing w:after="0pt"/>
      <w:jc w:val="center"/>
    </w:pPr>
    <w:rPr>
      <w:rFonts w:eastAsiaTheme="minorHAnsi"/>
      <w:i/>
      <w:color w:val="FFFFFF" w:themeColor="background1"/>
      <w:kern w:val="0"/>
      <w:sz w:val="36"/>
      <w:szCs w:val="36"/>
      <w14:ligatures w14:val="none"/>
    </w:rPr>
  </w:style>
  <w:style w:type="character" w:customStyle="1" w:styleId="QuoteChar">
    <w:name w:val="Quote Char"/>
    <w:basedOn w:val="DefaultParagraphFont"/>
    <w:link w:val="Quote"/>
    <w:uiPriority w:val="29"/>
    <w:rPr>
      <w:rFonts w:eastAsiaTheme="minorHAnsi"/>
      <w:i/>
      <w:color w:val="FFFFFF" w:themeColor="background1"/>
      <w:kern w:val="0"/>
      <w:sz w:val="36"/>
      <w:szCs w:val="36"/>
      <w14:ligatures w14:val="none"/>
    </w:rPr>
  </w:style>
  <w:style w:type="paragraph" w:customStyle="1" w:styleId="092AAD2CC8F541299550A2DE878DF4D6">
    <w:name w:val="092AAD2CC8F541299550A2DE878DF4D6"/>
  </w:style>
  <w:style w:type="paragraph" w:customStyle="1" w:styleId="8D56310AAF594FB3AFDE3370FA63E3B4">
    <w:name w:val="8D56310AAF594FB3AFDE3370FA63E3B4"/>
  </w:style>
  <w:style w:type="paragraph" w:customStyle="1" w:styleId="4C9B1FB6AC354F41A96104B7869FBAB1">
    <w:name w:val="4C9B1FB6AC354F41A96104B7869FBAB1"/>
  </w:style>
  <w:style w:type="paragraph" w:customStyle="1" w:styleId="67CA873D56624EF58A9D6E1667F9BDB7">
    <w:name w:val="67CA873D56624EF58A9D6E1667F9BDB7"/>
  </w:style>
  <w:style w:type="paragraph" w:customStyle="1" w:styleId="68C63AAD7FF64ED28EBF0F94E6A72247">
    <w:name w:val="68C63AAD7FF64ED28EBF0F94E6A72247"/>
  </w:style>
  <w:style w:type="paragraph" w:customStyle="1" w:styleId="7D702E63F74B4DC486A3D1D21DB30F4F">
    <w:name w:val="7D702E63F74B4DC486A3D1D21DB30F4F"/>
  </w:style>
  <w:style w:type="paragraph" w:customStyle="1" w:styleId="FBA7BFEE51C5413ABFF3982BEF0B5448">
    <w:name w:val="FBA7BFEE51C5413ABFF3982BEF0B5448"/>
  </w:style>
  <w:style w:type="paragraph" w:customStyle="1" w:styleId="7D78B1B0A7484FE0815F4D9F3779F26C">
    <w:name w:val="7D78B1B0A7484FE0815F4D9F3779F26C"/>
  </w:style>
  <w:style w:type="paragraph" w:customStyle="1" w:styleId="8D9045B286154770A3FE4CDC09C02175">
    <w:name w:val="8D9045B286154770A3FE4CDC09C02175"/>
  </w:style>
  <w:style w:type="paragraph" w:customStyle="1" w:styleId="819EC5D1B14B4CC49C1B3F75683973BD">
    <w:name w:val="819EC5D1B14B4CC49C1B3F75683973BD"/>
  </w:style>
  <w:style w:type="paragraph" w:customStyle="1" w:styleId="D833A5DB91E344A0A8E00DAF1214B597">
    <w:name w:val="D833A5DB91E344A0A8E00DAF1214B597"/>
  </w:style>
  <w:style w:type="paragraph" w:customStyle="1" w:styleId="35654439FDE14400A2C9B5E456CF14B6">
    <w:name w:val="35654439FDE14400A2C9B5E456CF14B6"/>
  </w:style>
  <w:style w:type="paragraph" w:styleId="ListBullet">
    <w:name w:val="List Bullet"/>
    <w:basedOn w:val="ListParagraph"/>
    <w:uiPriority w:val="99"/>
    <w:qFormat/>
    <w:pPr>
      <w:numPr>
        <w:numId w:val="1"/>
      </w:numPr>
      <w:ind w:start="21.30pt" w:hanging="21.30pt"/>
    </w:pPr>
    <w:rPr>
      <w:rFonts w:eastAsiaTheme="minorHAnsi"/>
      <w:color w:val="595959" w:themeColor="text1" w:themeTint="A6"/>
      <w:kern w:val="0"/>
      <w14:ligatures w14:val="none"/>
    </w:rPr>
  </w:style>
  <w:style w:type="paragraph" w:styleId="ListParagraph">
    <w:name w:val="List Paragraph"/>
    <w:basedOn w:val="Normal"/>
    <w:uiPriority w:val="34"/>
    <w:qFormat/>
    <w:pPr>
      <w:ind w:start="36pt"/>
      <w:contextualSpacing/>
    </w:pPr>
  </w:style>
  <w:style w:type="paragraph" w:customStyle="1" w:styleId="914D4C6746334D7996CD04A8ECF84C44">
    <w:name w:val="914D4C6746334D7996CD04A8ECF84C44"/>
  </w:style>
  <w:style w:type="paragraph" w:customStyle="1" w:styleId="6BD3369CC6E64A80937B5456DAE98524">
    <w:name w:val="6BD3369CC6E64A80937B5456DAE98524"/>
  </w:style>
  <w:style w:type="paragraph" w:customStyle="1" w:styleId="EF469520086545128936699CFF0C7C6C">
    <w:name w:val="EF469520086545128936699CFF0C7C6C"/>
  </w:style>
  <w:style w:type="paragraph" w:customStyle="1" w:styleId="1DCE94649F0B4DB486A5E85D31D0E310">
    <w:name w:val="1DCE94649F0B4DB486A5E85D31D0E310"/>
  </w:style>
  <w:style w:type="paragraph" w:customStyle="1" w:styleId="32A4CCD90048453BA40EAE92BBC9B147">
    <w:name w:val="32A4CCD90048453BA40EAE92BBC9B147"/>
  </w:style>
  <w:style w:type="paragraph" w:customStyle="1" w:styleId="81D30B23FA7543E186F127973F3A6F17">
    <w:name w:val="81D30B23FA7543E186F127973F3A6F17"/>
  </w:style>
  <w:style w:type="paragraph" w:customStyle="1" w:styleId="2911C4AEE5DA4CE9B0605F2930FFA018">
    <w:name w:val="2911C4AEE5DA4CE9B0605F2930FFA018"/>
  </w:style>
  <w:style w:type="paragraph" w:customStyle="1" w:styleId="5860DBFB226845E1BC7CC55C48E9A8C2">
    <w:name w:val="5860DBFB226845E1BC7CC55C48E9A8C2"/>
  </w:style>
  <w:style w:type="paragraph" w:customStyle="1" w:styleId="FB7144F399544A8ABE04D647B2B37042">
    <w:name w:val="FB7144F399544A8ABE04D647B2B37042"/>
  </w:style>
  <w:style w:type="paragraph" w:customStyle="1" w:styleId="244C1D32F888417BAEDDC36E38F1ECD6">
    <w:name w:val="244C1D32F888417BAEDDC36E38F1ECD6"/>
  </w:style>
  <w:style w:type="paragraph" w:customStyle="1" w:styleId="E3D201FA8A424FD68CEB518C1C7C9D8D">
    <w:name w:val="E3D201FA8A424FD68CEB518C1C7C9D8D"/>
  </w:style>
  <w:style w:type="paragraph" w:customStyle="1" w:styleId="3269DAE3263143F5A916B650C8AFB388">
    <w:name w:val="3269DAE3263143F5A916B650C8AFB388"/>
  </w:style>
  <w:style w:type="paragraph" w:customStyle="1" w:styleId="EB59B3CAB08144AC95DB0B0E7AEDF4F6">
    <w:name w:val="EB59B3CAB08144AC95DB0B0E7AEDF4F6"/>
  </w:style>
  <w:style w:type="paragraph" w:customStyle="1" w:styleId="1B870C1D6DAD4B2AA6912A3BF14CEA70">
    <w:name w:val="1B870C1D6DAD4B2AA6912A3BF14CEA70"/>
  </w:style>
  <w:style w:type="paragraph" w:customStyle="1" w:styleId="5E46251AFEF14BEC8DC5E8AA821FF04F">
    <w:name w:val="5E46251AFEF14BEC8DC5E8AA821FF04F"/>
  </w:style>
  <w:style w:type="paragraph" w:customStyle="1" w:styleId="EACC145AB22E4F30AD5415F4C6BC4060">
    <w:name w:val="EACC145AB22E4F30AD5415F4C6BC4060"/>
  </w:style>
  <w:style w:type="paragraph" w:customStyle="1" w:styleId="A547C126625945F88AF5B7D87BBB3648">
    <w:name w:val="A547C126625945F88AF5B7D87BBB3648"/>
  </w:style>
  <w:style w:type="paragraph" w:customStyle="1" w:styleId="Quote5">
    <w:name w:val="Quote 5"/>
    <w:basedOn w:val="Normal"/>
    <w:next w:val="Normal"/>
    <w:link w:val="Quote5Char"/>
    <w:uiPriority w:val="29"/>
    <w:qFormat/>
    <w:rPr>
      <w:rFonts w:eastAsiaTheme="minorHAnsi"/>
      <w:i/>
      <w:color w:val="595959" w:themeColor="text1" w:themeTint="A6"/>
      <w:kern w:val="0"/>
      <w:sz w:val="44"/>
      <w:szCs w:val="44"/>
      <w14:ligatures w14:val="none"/>
    </w:rPr>
  </w:style>
  <w:style w:type="character" w:customStyle="1" w:styleId="Quote5Char">
    <w:name w:val="Quote 5 Char"/>
    <w:basedOn w:val="DefaultParagraphFont"/>
    <w:link w:val="Quote5"/>
    <w:uiPriority w:val="29"/>
    <w:rPr>
      <w:rFonts w:eastAsiaTheme="minorHAnsi"/>
      <w:i/>
      <w:color w:val="595959" w:themeColor="text1" w:themeTint="A6"/>
      <w:kern w:val="0"/>
      <w:sz w:val="44"/>
      <w:szCs w:val="44"/>
      <w14:ligatures w14:val="none"/>
    </w:rPr>
  </w:style>
  <w:style w:type="paragraph" w:customStyle="1" w:styleId="7A3EED354CA0422FABEB55F65CD9A351">
    <w:name w:val="7A3EED354CA0422FABEB55F65CD9A351"/>
  </w:style>
  <w:style w:type="paragraph" w:customStyle="1" w:styleId="7599D9F19D5E4CB9964C307CAC6521EB">
    <w:name w:val="7599D9F19D5E4CB9964C307CAC6521EB"/>
  </w:style>
  <w:style w:type="paragraph" w:customStyle="1" w:styleId="Quote8">
    <w:name w:val="Quote 8"/>
    <w:basedOn w:val="Normal"/>
    <w:link w:val="Quote8Char"/>
    <w:qFormat/>
    <w:pPr>
      <w:spacing w:after="0pt"/>
      <w:jc w:val="center"/>
    </w:pPr>
    <w:rPr>
      <w:rFonts w:eastAsiaTheme="minorHAnsi"/>
      <w:i/>
      <w:color w:val="70AD47" w:themeColor="accent6"/>
      <w:kern w:val="0"/>
      <w:sz w:val="36"/>
      <w14:ligatures w14:val="none"/>
    </w:rPr>
  </w:style>
  <w:style w:type="character" w:customStyle="1" w:styleId="Quote8Char">
    <w:name w:val="Quote 8 Char"/>
    <w:basedOn w:val="DefaultParagraphFont"/>
    <w:link w:val="Quote8"/>
    <w:rPr>
      <w:rFonts w:eastAsiaTheme="minorHAnsi"/>
      <w:i/>
      <w:color w:val="70AD47" w:themeColor="accent6"/>
      <w:kern w:val="0"/>
      <w:sz w:val="36"/>
      <w14:ligatures w14:val="none"/>
    </w:rPr>
  </w:style>
  <w:style w:type="paragraph" w:customStyle="1" w:styleId="9D1729595F3A4F47A7F840A6A12658BF">
    <w:name w:val="9D1729595F3A4F47A7F840A6A12658BF"/>
  </w:style>
</w:styles>
</file>

<file path=word/glossary/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purl.oclc.org/ooxml/drawingml/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purl.oclc.org/ooxml/officeDocument/customXml" ds:itemID="{DDFD2183-E5C6-41AB-B475-FEC325927D60}">
  <ds:schemaRefs>
    <ds:schemaRef ds:uri="http://schemas.openxmlformats.org/officeDocument/2006/bibliography"/>
  </ds:schemaRefs>
</ds:datastoreItem>
</file>

<file path=customXml/itemProps2.xml><?xml version="1.0" encoding="utf-8"?>
<ds:datastoreItem xmlns:ds="http://purl.oclc.org/ooxml/officeDocument/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purl.oclc.org/ooxml/officeDocument/customXml" ds:itemID="{444753A9-7506-4DF0-8436-029231F1843F}">
  <ds:schemaRefs>
    <ds:schemaRef ds:uri="http://schemas.microsoft.com/sharepoint/v3/contenttype/forms"/>
  </ds:schemaRefs>
</ds:datastoreItem>
</file>

<file path=customXml/itemProps4.xml><?xml version="1.0" encoding="utf-8"?>
<ds:datastoreItem xmlns:ds="http://purl.oclc.org/ooxml/officeDocument/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purl.oclc.org/ooxml/officeDocument/extendedProperties" xmlns:vt="http://purl.oclc.org/ooxml/officeDocument/docPropsVTypes">
  <Template>Colorful student report.dotx</Template>
  <TotalTime>0</TotalTime>
  <Pages>9</Pages>
  <Words>632</Words>
  <Characters>3604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2024-01-29T06:54:00Z</dcterms:created>
  <dcterms:modified xsi:type="dcterms:W3CDTF">2024-01-29T07:28:00Z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0x01010079F111ED35F8CC479449609E8A0923A6</vt:lpwstr>
  </property>
</Properties>
</file>